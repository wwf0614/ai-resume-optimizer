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711488" behindDoc="0" locked="0" layoutInCell="0" allowOverlap="1">
            <wp:simplePos x="0" y="0"/>
            <wp:positionH relativeFrom="column">
              <wp:posOffset>544830</wp:posOffset>
            </wp:positionH>
            <wp:positionV relativeFrom="page">
              <wp:posOffset>866140</wp:posOffset>
            </wp:positionV>
            <wp:extent cx="1403350" cy="1403350"/>
            <wp:effectExtent l="57150" t="57150" r="63500" b="63500"/>
            <wp:wrapNone/>
            <wp:docPr id="78" name="图片 78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C:\Users\Administrator\Desktop\13513T236-50.jpg13513T236-5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9151620</wp:posOffset>
                </wp:positionV>
                <wp:extent cx="4617720" cy="234950"/>
                <wp:effectExtent l="0" t="0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平行四边形 65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平行四边形 37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7" name="矩形 67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5pt;margin-top:720.6pt;height:18.5pt;width:363.6pt;z-index:-251607040;mso-width-relative:page;mso-height-relative:page;" coordsize="4617721,235180" o:gfxdata="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CmBMF/cAAAADgEAAA8AAAAAAAAAAQAgAAAAIgAAAGRycy9kb3ducmV2LnhtbFBL&#10;AQIUABQAAAAIAIdO4kDAyaJwDwMAAGILAAAOAAAAAAAAAAEAIAAAACsBAABkcnMvZTJvRG9jLnht&#10;bFBLBQYAAAAABgAGAFkBAACsBgAAAAA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21Ouc7wAAADb&#10;AAAADwAAAGRycy9kb3ducmV2LnhtbEVPS4vCMBC+C/6HMII3TbsHkWr04G5B2Iuvot6GZmyLzaTb&#10;ZOvj128WBG/z8T1nvrybWnTUusqygngcgSDOra64UHDYp6MpCOeRNdaWScGDHCwX/d4cE21vvKVu&#10;5wsRQtglqKD0vkmkdHlJBt3YNsSBu9jWoA+wLaRu8RbCTS0/omgiDVYcGkpsaFVSft39GgX23O2/&#10;dZpes+z5edxMv07Zz3mt1HAQRzMQnu7+LX651zrMj+H/l3C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Trn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5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yEpDnbwAAADb&#10;AAAADwAAAGRycy9kb3ducmV2LnhtbEVPS2vCQBC+C/0PyxS86SZVbJu6CUUU7K1G63manWZDs7Mx&#10;uz76712h4G0+vufMi4ttxYl63zhWkI4TEMSV0w3XCnbb1egFhA/IGlvHpOCPPBT5w2COmXZn3tCp&#10;DLWIIewzVGBC6DIpfWXIoh+7jjhyP663GCLsa6l7PMdw28qnJJlJiw3HBoMdLQxVv+XRKviapOZ9&#10;ujqsv58/Jx/7drsr969LpYaPafIGItAl3MX/7rWO82dw+yUeI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KQ52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hSKOab4AAADb&#10;AAAADwAAAGRycy9kb3ducmV2LnhtbEWPQWsCMRSE7wX/Q3hCbzXZFqusxgWlhSLYUvXg8bF57gY3&#10;L8sm6+q/bwqFHoeZ+YZZFjfXiCt1wXrWkE0UCOLSG8uVhuPh/WkOIkRkg41n0nCnAMVq9LDE3PiB&#10;v+m6j5VIEA45aqhjbHMpQ1mTwzDxLXHyzr5zGJPsKmk6HBLcNfJZqVfp0HJaqLGlTU3lZd87DVNe&#10;z8v+bXeyyn6eW/zabe+V0fpxnKkFiEi3+B/+a38YDS8z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KOab4A&#10;AADbAAAADwAAAAAAAAABACAAAAAiAAAAZHJzL2Rvd25yZXYueG1sUEsBAhQAFAAAAAgAh07iQDMv&#10;BZ47AAAAOQAAABAAAAAAAAAAAQAgAAAADQEAAGRycy9zaGFwZXhtbC54bWxQSwUGAAAAAAYABgBb&#10;AQAAtw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N0V3ILsAAADb&#10;AAAADwAAAGRycy9kb3ducmV2LnhtbEWPzYoCMRCE7wu+Q2hhb2viIiqjUXDAxZs4+gDNpOcHJ50x&#10;iX/79GZhwWNRVV9Ry/XDduJGPrSONYxHCgRx6UzLtYbTcfs1BxEissHOMWl4UoD1avCxxMy4Ox/o&#10;VsRaJAiHDDU0MfaZlKFsyGIYuZ44eZXzFmOSvpbG4z3BbSe/lZpKiy2nhQZ7yhsqz8XVaqhytf85&#10;hEt//pWTUPoqn22ehdafw7FagIj0iO/wf3tnNExn8Pcl/Q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0V3I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7698105</wp:posOffset>
                </wp:positionV>
                <wp:extent cx="4617720" cy="243205"/>
                <wp:effectExtent l="0" t="0" r="0" b="508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42995"/>
                          <a:chOff x="0" y="0"/>
                          <a:chExt cx="4617721" cy="242995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" name="平行四边形 63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平行四边形 35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5" name="矩形 65"/>
                        <wps:cNvSpPr/>
                        <wps:spPr>
                          <a:xfrm>
                            <a:off x="4572000" y="7815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5pt;margin-top:606.15pt;height:19.15pt;width:363.6pt;z-index:-251609088;mso-width-relative:page;mso-height-relative:page;" coordsize="4617721,242995" o:gfxdata="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ORyX1fcAAAADgEAAA8AAAAAAAAAAQAgAAAAIgAAAGRycy9k&#10;b3ducmV2LnhtbFBLAQIUABQAAAAIAIdO4kA7cREmGwMAAGMLAAAOAAAAAAAAAAEAIAAAACsBAABk&#10;cnMvZTJvRG9jLnhtbFBLBQYAAAAABgAGAFkBAAC4BgAAAAA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74Orhr4AAADa&#10;AAAADwAAAGRycy9kb3ducmV2LnhtbEWPS4vCQBCE7wv+h6EFb+vEPYgbHT2oAWEvvoJ6azJtEsz0&#10;ZDOz8fHrHWHBY1FVX1GT2c1UoqXGlZYVDPoRCOLM6pJzBftd8jkC4TyyxsoyKbiTg9m08zHBWNsr&#10;b6jd+lwECLsYFRTe17GULivIoOvbmjh4Z9sY9EE2udQNXgPcVPIriobSYMlhocCa5gVll+2fUWBP&#10;7e5HJ8klTR+Lw3q0PKa/p5VSve4gGoPwdPPv8H97pRV8w+tKu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Orh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3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V9R4cbwAAADb&#10;AAAADwAAAGRycy9kb3ducmV2LnhtbEVPS2vCQBC+F/oflil4q5tUsTVmI0UU7K3Gx3nMTrOh2dmY&#10;3ar9992C4G0+vufk86ttxZl63zhWkA4TEMSV0w3XCnbb1fMbCB+QNbaOScEveZgXjw85ZtpdeEPn&#10;MtQihrDPUIEJocuk9JUhi37oOuLIfbneYoiwr6Xu8RLDbStfkmQiLTYcGwx2tDBUfZc/VsF+lJr3&#10;8eq0Pr5+jj4O7XZXHqZLpQZPaTIDEega7uKbe63j/DH8/xIP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UeHG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Gry1hbsAAADb&#10;AAAADwAAAGRycy9kb3ducmV2LnhtbEWPS4sCMRCE7wv+h9DC3tZEF0VGo6C4sAgqPg4em0k7E5x0&#10;hkl8/XsjCB6LqvqKGk/vrhJXaoL1rKHbUSCIc28sFxoO+7+fIYgQkQ1WnknDgwJMJ62vMWbG33hL&#10;110sRIJwyFBDGWOdSRnykhyGjq+Jk3fyjcOYZFNI0+AtwV0le0oNpEPLaaHEmuYl5efdxWno82yY&#10;Xxaro1V2fapxs1o+CqP1d7urRiAi3eMn/G7/Gw2/fXh9ST9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y1hbsAAADb&#10;AAAADwAAAAAAAAABACAAAAAiAAAAZHJzL2Rvd25yZXYueG1sUEsBAhQAFAAAAAgAh07iQDMvBZ47&#10;AAAAOQAAABAAAAAAAAAAAQAgAAAACgEAAGRycy9zaGFwZXhtbC54bWxQSwUGAAAAAAYABgBbAQAA&#10;tA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7815;height:235180;width:45721;v-text-anchor:middle;" fillcolor="#92D050" filled="t" stroked="f" coordsize="21600,21600" o:gfxdata="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bTM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5173345</wp:posOffset>
                </wp:positionV>
                <wp:extent cx="4617720" cy="234950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" name="平行四边形 64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平行四边形 36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矩形 66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5pt;margin-top:407.35pt;height:18.5pt;width:363.6pt;z-index:-251608064;mso-width-relative:page;mso-height-relative:page;" coordsize="4617721,235180" o:gfxdata="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LDICZ/aAAAADAEAAA8AAAAAAAAAAQAgAAAAIgAAAGRycy9kb3ducmV2LnhtbFBL&#10;AQIUABQAAAAIAIdO4kAAX78QEQMAAGILAAAOAAAAAAAAAAEAIAAAACkBAABkcnMvZTJvRG9jLnht&#10;bFBLBQYAAAAABgAGAFkBAACsBgAAAAA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tB8L6L8AAADb&#10;AAAADwAAAGRycy9kb3ducmV2LnhtbEWPzW7CQAyE75X6DitX6q1s4IBQYOFQiITEhUIj4GZl3SQi&#10;6w3ZJfw8fX2o1JutGc98ni3urlE9daH2bGA4SEARF97WXBr43mcfE1AhIltsPJOBBwVYzF9fZpha&#10;f+Mv6nexVBLCIUUDVYxtqnUoKnIYBr4lFu3Hdw6jrF2pbYc3CXeNHiXJWDusWRoqbOmzouK8uzoD&#10;/tTvNzbLznn+XB62k9Uxv5zWxry/DZMpqEj3+G/+u15bwRd6+UUG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fC+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4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OJjd6rsAAADb&#10;AAAADwAAAGRycy9kb3ducmV2LnhtbEVPyW7CMBC9V+o/WFOJGzhh6ZJiEEIgwa0NlPM0nsYR8TjE&#10;Zvt7jITU2zy9dcbTi63FiVpfOVaQ9hIQxIXTFZcKtptl9x2ED8gaa8ek4EoeppPnpzFm2p35m055&#10;KEUMYZ+hAhNCk0npC0MWfc81xJH7c63FEGFbSt3iOYbbWvaT5FVarDg2GGxobqjY50er4GeQmtlw&#10;eVj9vn0N1rt6s813HwulOi9p8gki0CX8ix/ulY7zR3D/JR4gJ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jd6rsAAADb&#10;AAAADwAAAAAAAAABACAAAAAiAAAAZHJzL2Rvd25yZXYueG1sUEsBAhQAFAAAAAgAh07iQDMvBZ47&#10;AAAAOQAAABAAAAAAAAAAAQAgAAAACgEAAGRycy9zaGFwZXhtbC54bWxQSwUGAAAAAAYABgBbAQAA&#10;tAMAAAAA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6m4r8r0AAADb&#10;AAAADwAAAGRycy9kb3ducmV2LnhtbEWPQWsCMRSE7wX/Q3iCt25ipSKrUVBaKAUt3Xrw+Ng8d4Ob&#10;l2UTdfffNwWhx2FmvmFWm9414kZdsJ41TDMFgrj0xnKl4fjz/rwAESKywcYzaRgowGY9elphbvyd&#10;v+lWxEokCIccNdQxtrmUoazJYch8S5y8s+8cxiS7SpoO7wnuGvmi1Fw6tJwWamxpV1N5Ka5Owytv&#10;F+X1bX+yyh7OLX7tP4fKaD0ZT9USRKQ+/ocf7Q+jYTaHv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ivyvQAA&#10;ANsAAAAPAAAAAAAAAAEAIAAAACIAAABkcnMvZG93bnJldi54bWxQSwECFAAUAAAACACHTuJAMy8F&#10;njsAAAA5AAAAEAAAAAAAAAABACAAAAAMAQAAZHJzL3NoYXBleG1sLnhtbFBLBQYAAAAABgAGAFsB&#10;AAC2AwAAAAA=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WAnSu7sAAADb&#10;AAAADwAAAGRycy9kb3ducmV2LnhtbEWP3WoCMRSE74W+QzhC7zSxlFW2RsGFinfi6gMcNmd/cHOy&#10;TVJ/+vSNIHg5zMw3zHJ9s724kA+dYw2zqQJBXDnTcaPhdPyeLECEiGywd0wa7hRgvXobLTE37soH&#10;upSxEQnCIUcNbYxDLmWoWrIYpm4gTl7tvMWYpG+k8XhNcNvLD6UyabHjtNDiQEVL1bn8tRrqQu23&#10;h/AznP/kZ6h8Xcw391Lr9/FMfYGIdIuv8LO9MxqyDB5f0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nSu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2156460</wp:posOffset>
                </wp:positionV>
                <wp:extent cx="4617720" cy="234950"/>
                <wp:effectExtent l="0" t="0" r="0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" name="平行四边形 61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平行四边形 34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4" name="矩形 64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5pt;margin-top:169.8pt;height:18.5pt;width:363.6pt;z-index:-251610112;mso-width-relative:page;mso-height-relative:page;" coordsize="4617721,235180" o:gfxdata="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ALkFr3cAAAADAEAAA8AAAAAAAAAAQAgAAAAIgAAAGRycy9kb3du&#10;cmV2LnhtbFBLAQIUABQAAAAIAIdO4kCvLZjdGAMAAGALAAAOAAAAAAAAAAEAIAAAACsBAABkcnMv&#10;ZTJvRG9jLnhtbFBLBQYAAAAABgAGAFkBAAC1BgAAAAA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gM8OHbwAAADa&#10;AAAADwAAAGRycy9kb3ducmV2LnhtbEVPu2rDMBTdC/0HcQvZaikZinEjZ2hrCHRpHibNdrFubRPr&#10;yrFUx8nXV0Mh4+G8l6vJdmKkwbeONcwTBYK4cqblWsN+VzynIHxANtg5Jg1X8rDKHx+WmBl34Q2N&#10;21CLGMI+Qw1NCH0mpa8asugT1xNH7scNFkOEQy3NgJcYbju5UOpFWmw5NjTY01tD1Wn7azW447j7&#10;NEVxKsvb++Er/fguz8e11rOnuXoFEWgKd/G/e200xK3xSrwBM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PDh2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1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2D3gBbwAAADb&#10;AAAADwAAAGRycy9kb3ducmV2LnhtbEVPS2vCQBC+F/oflhF6q5uYYjW6ShEFe6vxcR6zYzaYnY3Z&#10;rdp/3y0Ivc3H95zp/G4bcaXO144VpP0EBHHpdM2Vgt129ToC4QOyxsYxKfghD/PZ89MUc+1uvKFr&#10;ESoRQ9jnqMCE0OZS+tKQRd93LXHkTq6zGCLsKqk7vMVw28hBkgylxZpjg8GWFobKc/FtFeyz1Hy8&#10;rS7r4/tX9nlotrviMF4q9dJLkwmIQPfwL3641zrOz+Dvl3iA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94AW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dfAQHr4AAADb&#10;AAAADwAAAGRycy9kb3ducmV2LnhtbEWPQWsCMRSE7wX/Q3hCbzXZ1oqsxgWlhSLYUvXg8bF57gY3&#10;L8sm6+q/bwqFHoeZ+YZZFjfXiCt1wXrWkE0UCOLSG8uVhuPh/WkOIkRkg41n0nCnAMVq9LDE3PiB&#10;v+m6j5VIEA45aqhjbHMpQ1mTwzDxLXHyzr5zGJPsKmk6HBLcNfJZqZl0aDkt1NjSpqbysu+dhlde&#10;z8v+bXeyyn6eW/zabe+V0fpxnKkFiEi3+B/+a38YDS9T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AQHr4A&#10;AADbAAAADwAAAAAAAAABACAAAAAiAAAAZHJzL2Rvd25yZXYueG1sUEsBAhQAFAAAAAgAh07iQDMv&#10;BZ47AAAAOQAAABAAAAAAAAAAAQAgAAAADQEAAGRycy9zaGFwZXhtbC54bWxQSwUGAAAAAAYABgBb&#10;AQAAtw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x5fpV7sAAADb&#10;AAAADwAAAGRycy9kb3ducmV2LnhtbEWPzYoCMRCE7wu+Q2jB25q4iMpoFBxw8bY4+gDNpOcHJ50x&#10;iX/79JsFwWNRVV9Rq83DduJGPrSONUzGCgRx6UzLtYbTcfe5ABEissHOMWl4UoDNevCxwsy4Ox/o&#10;VsRaJAiHDDU0MfaZlKFsyGIYu544eZXzFmOSvpbG4z3BbSe/lJpJiy2nhQZ7yhsqz8XVaqhy9fN9&#10;CJf+/CunofRVPt8+C61Hw4lagoj0iO/wq703GmZT+P+Sfo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fp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687705</wp:posOffset>
                </wp:positionV>
                <wp:extent cx="4617720" cy="2349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7" name="矩形 7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平行四边形 60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3" name="平行四边形 33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3" name="矩形 63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35pt;margin-top:54.15pt;height:18.5pt;width:363.6pt;z-index:-251611136;mso-width-relative:page;mso-height-relative:page;" coordsize="4617721,235180" o:gfxdata="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JrzKMDbAAAADAEAAA8AAAAAAAAAAQAgAAAAIgAAAGRycy9kb3ducmV2&#10;LnhtbFBLAQIUABQAAAAIAIdO4kC3SnXXFgMAAGALAAAOAAAAAAAAAAEAIAAAACoBAABkcnMvZTJv&#10;RG9jLnhtbFBLBQYAAAAABgAGAFkBAACyBgAAAAA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8VCab78AAADa&#10;AAAADwAAAGRycy9kb3ducmV2LnhtbEWPzWrDMBCE74W+g9hCb7XsHJrgRskhrcGQS35qWt8Wa2Ob&#10;WCvHUpykT18VCjkOM/MNM19eTSdGGlxrWUESxSCIK6tbrhV87rOXGQjnkTV2lknBjRwsF48Pc0y1&#10;vfCWxp2vRYCwS1FB432fSumqhgy6yPbEwTvYwaAPcqilHvAS4KaTkzh+lQZbDgsN9rRqqDruzkaB&#10;Lcf9WmfZsSh+3r82s4/v4lTmSj0/JfEbCE9Xfw//t3OtYAp/V8IN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Qmm+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0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t3FFnrwAAADb&#10;AAAADwAAAGRycy9kb3ducmV2LnhtbEVPTWvCQBC9F/oflil4q5uo2DZ1FREFe6vRep5mp9nQ7GzM&#10;ron++25B8DaP9zmzxcXWoqPWV44VpMMEBHHhdMWlgsN+8/wKwgdkjbVjUnAlD4v548MMM+163lGX&#10;h1LEEPYZKjAhNJmUvjBk0Q9dQxy5H9daDBG2pdQt9jHc1nKUJFNpseLYYLChlaHiNz9bBV/j1Cwn&#10;m9P2++Vz/HGs94f8+LZWavCUJu8gAl3CXXxzb3WcP4L/X+IB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xRZ6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+hmIarsAAADb&#10;AAAADwAAAGRycy9kb3ducmV2LnhtbEWPzYoCMRCE7wu+Q2jB25qoKDIaBUVBBFfUPeyxmbQzwUln&#10;mMS/tzcLgseiqr6ipvOHq8SNmmA9a+h1FQji3BvLhYbf0/p7DCJEZIOVZ9LwpADzWetripnxdz7Q&#10;7RgLkSAcMtRQxlhnUoa8JIeh62vi5J194zAm2RTSNHhPcFfJvlIj6dByWiixpmVJ+eV4dRqGvBjn&#10;19Xuzyr7c65xv9s+C6N1p91TExCRHvETfrc3RsNgAP9f0g+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hmIarsAAADb&#10;AAAADwAAAAAAAAABACAAAAAiAAAAZHJzL2Rvd25yZXYueG1sUEsBAhQAFAAAAAgAh07iQDMvBZ47&#10;AAAAOQAAABAAAAAAAAAAAQAgAAAACgEAAGRycy9zaGFwZXhtbC54bWxQSwUGAAAAAAYABgBbAQAA&#10;tA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SH5xI7wAAADb&#10;AAAADwAAAGRycy9kb3ducmV2LnhtbEWPW2sCMRSE3wv+h3AE37qJF2zZGoUuKH0rrv0Bh83ZC25O&#10;tkm89dc3guDjMDPfMKvN1fbiTD50jjVMMwWCuHKm40bDz2H7+g4iRGSDvWPScKMAm/XoZYW5cRfe&#10;07mMjUgQDjlqaGMccilD1ZLFkLmBOHm18xZjkr6RxuMlwW0vZ0otpcWO00KLAxUtVcfyZDXUhfre&#10;7cPvcPyTi1D5unj7vJVaT8ZT9QEi0jU+w4/2l9GwnMP9S/oB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+cS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4789805</wp:posOffset>
                </wp:positionH>
                <wp:positionV relativeFrom="paragraph">
                  <wp:posOffset>-48260</wp:posOffset>
                </wp:positionV>
                <wp:extent cx="2558415" cy="365760"/>
                <wp:effectExtent l="0" t="0" r="0" b="0"/>
                <wp:wrapNone/>
                <wp:docPr id="57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252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6" o:spid="_x0000_s1026" o:spt="202" type="#_x0000_t202" style="position:absolute;left:0pt;margin-left:377.15pt;margin-top:-3.8pt;height:28.8pt;width:201.45pt;z-index:251701248;mso-width-relative:page;mso-height-relative:page;" filled="f" stroked="f" coordsize="21600,21600" o:gfxdata="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2TSArYAAAACgEAAA8AAAAAAAAAAQAgAAAAIgAAAGRycy9kb3ducmV2LnhtbFBL&#10;AQIUABQAAAAIAIdO4kAoMxy3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right"/>
                        <w:rPr>
                          <w:rFonts w:ascii="Times New Roman" w:hAnsi="Times New Roman" w:cs="Times New Roman"/>
                          <w:b/>
                          <w:color w:val="92D05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7559675" cy="28575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.4pt;height:22.5pt;width:595.25pt;z-index:251659264;v-text-anchor:middle;mso-width-relative:page;mso-height-relative:page;" fillcolor="#F2F2F2 [3052]" filled="t" stroked="f" coordsize="21600,21600" o:gfxdata="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fA3es1wAAAAUBAAAPAAAAAAAAAAEAIAAAACIAAABkcnMvZG93&#10;bnJldi54bWxQSwECFAAUAAAACACHTuJA+Es2owECAAD2AwAADgAAAAAAAAABACAAAAAmAQAAZHJz&#10;L2Uyb0RvYy54bWxQSwUGAAAAAAYABgBZAQAAm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3050540</wp:posOffset>
                </wp:positionV>
                <wp:extent cx="188404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25pt;margin-top:240.2pt;height:0pt;width:148.35pt;z-index:251668480;mso-width-relative:page;mso-height-relative:page;" fillcolor="#8DBED7" filled="t" stroked="t" coordsize="21600,21600" o:gfxdata="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w2yKNgAAAAKAQAADwAAAAAAAAABACAAAAAiAAAAZHJzL2Rv&#10;d25yZXYueG1sUEsBAhQAFAAAAAgAh07iQBZ6zFIBAgAA+wMAAA4AAAAAAAAAAQAgAAAAJwEAAGRy&#10;cy9lMm9Eb2MueG1sUEsFBgAAAAAGAAYAWQEAAJoFAAAAAA==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3027680</wp:posOffset>
                </wp:positionV>
                <wp:extent cx="739140" cy="45720"/>
                <wp:effectExtent l="0" t="0" r="381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25pt;margin-top:238.4pt;height:3.6pt;width:58.2pt;z-index:251669504;v-text-anchor:middle;mso-width-relative:page;mso-height-relative:page;" fillcolor="#92D050" filled="t" stroked="f" coordsize="21600,21600" o:gfxdata="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Dr8yPtcAAAAKAQAADwAAAAAAAAABACAAAAAiAAAAZHJzL2Rvd25yZXYueG1sUEsBAhQA&#10;FAAAAAgAh07iQKF0wd3zAQAA1AMAAA4AAAAAAAAAAQAgAAAAJ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5354320</wp:posOffset>
                </wp:positionV>
                <wp:extent cx="188404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25pt;margin-top:421.6pt;height:0pt;width:148.35pt;z-index:251670528;mso-width-relative:page;mso-height-relative:page;" fillcolor="#8DBED7" filled="t" stroked="t" coordsize="21600,21600" o:gfxdata="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mMHhj2AAAAAoBAAAPAAAAAAAAAAEAIAAAACIAAABkcnMvZG93&#10;bnJldi54bWxQSwECFAAUAAAACACHTuJAQnbFzgACAAD7AwAADgAAAAAAAAABACAAAAAnAQAAZHJz&#10;L2Uyb0RvYy54bWxQSwUGAAAAAAYABgBZAQAAmQUAAAAA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5331460</wp:posOffset>
                </wp:positionV>
                <wp:extent cx="739140" cy="45720"/>
                <wp:effectExtent l="0" t="0" r="381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25pt;margin-top:419.8pt;height:3.6pt;width:58.2pt;z-index:251671552;v-text-anchor:middle;mso-width-relative:page;mso-height-relative:page;" fillcolor="#92D050" filled="t" stroked="f" coordsize="21600,21600" o:gfxdata="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C1JOrdcAAAAKAQAADwAAAAAAAAABACAAAAAiAAAAZHJzL2Rvd25yZXYueG1sUEsBAhQA&#10;FAAAAAgAh07iQOKvYUnzAQAA1AMAAA4AAAAAAAAAAQAgAAAAJ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7586980</wp:posOffset>
                </wp:positionV>
                <wp:extent cx="188404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25pt;margin-top:597.4pt;height:0pt;width:148.35pt;z-index:251672576;mso-width-relative:page;mso-height-relative:page;" fillcolor="#8DBED7" filled="t" stroked="t" coordsize="21600,21600" o:gfxdata="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3AV6pdgAAAAMAQAADwAAAAAAAAABACAAAAAiAAAAZHJzL2Rv&#10;d25yZXYueG1sUEsBAhQAFAAAAAgAh07iQIGAhwgBAgAA+wMAAA4AAAAAAAAAAQAgAAAAJwEAAGRy&#10;cy9lMm9Eb2MueG1sUEsFBgAAAAAGAAYAWQEAAJoFAAAAAA==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7564120</wp:posOffset>
                </wp:positionV>
                <wp:extent cx="739140" cy="45720"/>
                <wp:effectExtent l="0" t="0" r="3810" b="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25pt;margin-top:595.6pt;height:3.6pt;width:58.2pt;z-index:251673600;v-text-anchor:middle;mso-width-relative:page;mso-height-relative:page;" fillcolor="#92D050" filled="t" stroked="f" coordsize="21600,21600" o:gfxdata="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X/s7fXAAAADAEAAA8AAAAAAAAAAQAgAAAAIgAAAGRycy9kb3ducmV2LnhtbFBLAQIU&#10;ABQAAAAIAIdO4kB1k2ns9AEAANQDAAAOAAAAAAAAAAEAIAAAACY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106918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3pt;margin-top:1.15pt;height:841.9pt;width:171.5pt;z-index:251660288;v-text-anchor:middle;mso-width-relative:page;mso-height-relative:page;" fillcolor="#F2F2F2 [3052]" filled="t" stroked="f" coordsize="21600,21600" o:gfxdata="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O0KJ9oAAAAJAQAADwAAAAAAAAABACAAAAAiAAAA&#10;ZHJzL2Rvd25yZXYueG1sUEsBAhQAFAAAAAgAh07iQAwm2nAFAgAA+AMAAA4AAAAAAAAAAQAgAAAA&#10;KQ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478155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4781588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3pt;margin-top:1.15pt;height:376.5pt;width:171.5pt;z-index:251661312;v-text-anchor:middle;mso-width-relative:page;mso-height-relative:page;" fillcolor="#E8E8E8" filled="t" stroked="f" coordsize="21600,21600" o:gfxdata="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Rj0RD2AAAAAgBAAAPAAAAAAAAAAEAIAAAACIAAABkcnMvZG93bnJldi54bWxQSwECFAAU&#10;AAAACACHTuJAEVpp6fEBAADVAwAADgAAAAAAAAABACAAAAAn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-26035</wp:posOffset>
                </wp:positionV>
                <wp:extent cx="1733550" cy="2178050"/>
                <wp:effectExtent l="6350" t="0" r="6350" b="6350"/>
                <wp:wrapNone/>
                <wp:docPr id="6" name="流程图: 延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33550" cy="2178102"/>
                        </a:xfrm>
                        <a:prstGeom prst="flowChartDelay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5" type="#_x0000_t135" style="position:absolute;left:0pt;margin-left:30.8pt;margin-top:-2.05pt;height:171.5pt;width:136.5pt;rotation:5898240f;z-index:251662336;v-text-anchor:middle;mso-width-relative:page;mso-height-relative:page;" fillcolor="#FFFFFF" filled="t" stroked="f" coordsize="21600,21600" o:gfxdata="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CjA+naAAAA&#10;CQEAAA8AAAAAAAAAAQAgAAAAIgAAAGRycy9kb3ducmV2LnhtbFBLAQIUABQAAAAIAIdO4kDZOWiv&#10;GwIAAAgEAAAOAAAAAAAAAAEAIAAAACkBAABkcnMvZTJvRG9jLnhtbFBLBQYAAAAABgAGAFkBAAC2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3119120</wp:posOffset>
                </wp:positionV>
                <wp:extent cx="1648460" cy="1361440"/>
                <wp:effectExtent l="0" t="0" r="0" b="0"/>
                <wp:wrapNone/>
                <wp:docPr id="17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简历模板资源网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出生日期：1992.02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5.35pt;margin-top:245.6pt;height:107.2pt;width:129.8pt;z-index:251663360;mso-width-relative:page;mso-height-relative:page;" filled="f" stroked="f" coordsize="21600,21600" o:gfxdata="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ur3qT2AAAAAsBAAAPAAAAAAAAAAEAIAAAACIAAABkcnMvZG93bnJldi54bWxQSwEC&#10;FAAUAAAACACHTuJAYHGq6b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简历模板资源网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出生日期：1992.02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7700010</wp:posOffset>
                </wp:positionV>
                <wp:extent cx="1742440" cy="2606040"/>
                <wp:effectExtent l="0" t="0" r="0" b="0"/>
                <wp:wrapNone/>
                <wp:docPr id="18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2606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专业技能类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已获得初级会计资格证、会计从业资格证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语言技能类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英语CET4、CET6证书、全国普通话二级甲等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计算机技能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全国计算机SQL二级证书、熟练操作office软件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29.25pt;margin-top:606.3pt;height:205.2pt;width:137.2pt;z-index:251664384;mso-width-relative:page;mso-height-relative:page;" filled="f" stroked="f" coordsize="21600,21600" o:gfxdata="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IYJmKzYAAAADAEAAA8AAAAAAAAAAQAgAAAAIgAAAGRycy9kb3ducmV2Lnht&#10;bFBLAQIUABQAAAAIAIdO4kDQWuA+wAEAAGsDAAAOAAAAAAAAAAEAIAAAACc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sz w:val="22"/>
                          <w:szCs w:val="22"/>
                        </w:rPr>
                        <w:t>专业技能类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已获得初级会计资格证、会计从业资格证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sz w:val="22"/>
                          <w:szCs w:val="22"/>
                        </w:rPr>
                        <w:t>语言技能类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英语CET4、CET6证书、全国普通话二级甲等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sz w:val="22"/>
                          <w:szCs w:val="22"/>
                        </w:rPr>
                        <w:t>计算机技能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全国计算机SQL二级证书、熟练操作office软件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2674620</wp:posOffset>
                </wp:positionV>
                <wp:extent cx="2072005" cy="3048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32.5pt;margin-top:210.6pt;height:24pt;width:163.15pt;z-index:251665408;mso-width-relative:page;mso-height-relative:page;" filled="f" stroked="f" coordsize="21600,21600" o:gfxdata="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vb5fNwAAAAKAQAADwAAAAAAAAABACAAAAAiAAAAZHJzL2Rvd25yZXYueG1sUEsB&#10;AhQAFAAAAAgAh07iQAAxq0G4AQAAX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4982210</wp:posOffset>
                </wp:positionV>
                <wp:extent cx="2072005" cy="30480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32.5pt;margin-top:392.3pt;height:24pt;width:163.15pt;z-index:251666432;mso-width-relative:page;mso-height-relative:page;" filled="f" stroked="f" coordsize="21600,21600" o:gfxdata="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b0PNndAAAACgEAAA8AAAAAAAAAAQAgAAAAIgAAAGRycy9kb3ducmV2LnhtbFBL&#10;AQIUABQAAAAIAIdO4kDfOhUbuAEAAFwDAAAOAAAAAAAAAAEAIAAAACw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7091680</wp:posOffset>
                </wp:positionV>
                <wp:extent cx="2072005" cy="30480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29.7pt;margin-top:558.4pt;height:24pt;width:163.15pt;z-index:251667456;mso-width-relative:page;mso-height-relative:page;" filled="f" stroked="f" coordsize="21600,21600" o:gfxdata="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76VgxdwAAAAMAQAADwAAAAAAAAABACAAAAAiAAAAZHJzL2Rvd25yZXYueG1sUEsB&#10;AhQAFAAAAAgAh07iQKlGvqW4AQAAX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3587115</wp:posOffset>
                </wp:positionV>
                <wp:extent cx="95250" cy="163195"/>
                <wp:effectExtent l="38100" t="0" r="38100" b="8255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8.5pt;margin-top:282.45pt;height:12.85pt;width:7.5pt;z-index:251674624;v-text-anchor:middle;mso-width-relative:page;mso-height-relative:page;" fillcolor="#92D050" filled="t" stroked="f" coordsize="559792,955625" o:gfxdata="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t8fEf9YAAAAJAQAADwAAAAAAAAABACAAAAAiAAAAZHJzL2Rv&#10;d25yZXYueG1sUEsBAhQAFAAAAAgAh07iQE4A4zVZAwAAxAgAAA4AAAAAAAAAAQAgAAAAJQ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5485130</wp:posOffset>
                </wp:positionV>
                <wp:extent cx="1656080" cy="1043940"/>
                <wp:effectExtent l="0" t="0" r="0" b="0"/>
                <wp:wrapNone/>
                <wp:docPr id="26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55.35pt;margin-top:431.9pt;height:82.2pt;width:130.4pt;z-index:251675648;mso-width-relative:page;mso-height-relative:page;" filled="f" stroked="f" coordsize="21600,21600" o:gfxdata="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DxbPNgAAAAMAQAADwAAAAAAAAABACAAAAAiAAAAZHJzL2Rvd25yZXYueG1sUEsB&#10;AhQAFAAAAAgAh07iQGapc6u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1230612306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12306@qq.com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474345</wp:posOffset>
                </wp:positionH>
                <wp:positionV relativeFrom="paragraph">
                  <wp:posOffset>5638165</wp:posOffset>
                </wp:positionV>
                <wp:extent cx="148590" cy="148590"/>
                <wp:effectExtent l="0" t="0" r="3810" b="381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35pt;margin-top:443.95pt;height:11.7pt;width:11.7pt;z-index:251676672;v-text-anchor:middle;mso-width-relative:page;mso-height-relative:page;" fillcolor="#92D050" filled="t" stroked="f" coordsize="5581,5581" o:gfxdata="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5950585</wp:posOffset>
                </wp:positionV>
                <wp:extent cx="149860" cy="154940"/>
                <wp:effectExtent l="0" t="0" r="2540" b="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4pt;margin-top:468.55pt;height:12.2pt;width:11.8pt;z-index:251677696;v-text-anchor:middle;mso-width-relative:page;mso-height-relative:page;" fillcolor="#92D050" filled="t" stroked="f" coordsize="90,93" o:gfxdata="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DDb2DPbAAAACQEA&#10;AA8AAAAAAAAAAQAgAAAAIgAAAGRycy9kb3ducmV2LnhtbFBLAQIUABQAAAAIAIdO4kCihuWOjAgA&#10;AMg2AAAOAAAAAAAAAAEAIAAAACoBAABkcnMvZTJvRG9jLnhtbFBLBQYAAAAABgAGAFkBAAAoDAAA&#10;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6263640</wp:posOffset>
                </wp:positionV>
                <wp:extent cx="182880" cy="170815"/>
                <wp:effectExtent l="0" t="0" r="7620" b="635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6.3pt;margin-top:493.2pt;height:13.45pt;width:14.4pt;z-index:251678720;v-text-anchor:middle-center;mso-width-relative:page;mso-height-relative:page;" fillcolor="#92D050" filled="t" stroked="f" coordsize="969654,903534" o:gfxdata="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3908425</wp:posOffset>
                </wp:positionV>
                <wp:extent cx="116205" cy="1746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7pt;margin-top:307.75pt;height:13.75pt;width:9.15pt;z-index:251679744;v-text-anchor:middle;mso-width-relative:page;mso-height-relative:page;" fillcolor="#92D050" filled="t" stroked="f" coordsize="1357313,2041525" o:gfxdata="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3284220</wp:posOffset>
                </wp:positionV>
                <wp:extent cx="130810" cy="165735"/>
                <wp:effectExtent l="0" t="0" r="2540" b="5715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1pt;margin-top:258.6pt;height:13.05pt;width:10.3pt;z-index:251680768;v-text-anchor:middle;mso-width-relative:page;mso-height-relative:page;" fillcolor="#92D050" filled="t" stroked="f" coordsize="1679575,2125662" o:gfxdata="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4231640</wp:posOffset>
                </wp:positionV>
                <wp:extent cx="153670" cy="15367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6.2pt;margin-top:333.2pt;height:12.1pt;width:12.1pt;z-index:251681792;v-text-anchor:middle;mso-width-relative:page;mso-height-relative:page;" fillcolor="#92D050" filled="t" stroked="f" coordsize="2120900,2125662" o:gfxdata="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1016000</wp:posOffset>
                </wp:positionV>
                <wp:extent cx="3363595" cy="866140"/>
                <wp:effectExtent l="0" t="0" r="0" b="0"/>
                <wp:wrapNone/>
                <wp:docPr id="38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 / 临床护理专业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中共党员，获得五四评优“优秀团干” 2 次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获得二等奖学金3次，专业成绩优秀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7" o:spid="_x0000_s1026" o:spt="202" type="#_x0000_t202" style="position:absolute;left:0pt;margin-left:318.75pt;margin-top:80pt;height:68.2pt;width:264.85pt;z-index:251682816;mso-width-relative:page;mso-height-relative:page;" filled="f" stroked="f" coordsize="21600,21600" o:gfxdata="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nq4nTZAAAADAEAAA8AAAAAAAAAAQAgAAAAIgAAAGRycy9kb3ducmV2Lnht&#10;bFBLAQIUABQAAAAIAIdO4kDewwprvwEAAGA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 / 临床护理专业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中共党员，获得五四评优“优秀团干” 2 次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获得二等奖学金3次，专业成绩优秀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2480310</wp:posOffset>
                </wp:positionV>
                <wp:extent cx="3363595" cy="2326640"/>
                <wp:effectExtent l="0" t="0" r="0" b="0"/>
                <wp:wrapNone/>
                <wp:docPr id="39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232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8" o:spid="_x0000_s1026" o:spt="202" type="#_x0000_t202" style="position:absolute;left:0pt;margin-left:318.75pt;margin-top:195.3pt;height:183.2pt;width:264.85pt;z-index:251683840;mso-width-relative:page;mso-height-relative:page;" filled="f" stroked="f" coordsize="21600,21600" o:gfxdata="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Vc6+U2QAAAAwBAAAPAAAAAAAAAAEAIAAAACIAAABkcnMvZG93bnJldi54&#10;bWxQSwECFAAUAAAACACHTuJAqW8tCMABAABh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8101330</wp:posOffset>
                </wp:positionV>
                <wp:extent cx="3363595" cy="777240"/>
                <wp:effectExtent l="0" t="0" r="0" b="0"/>
                <wp:wrapNone/>
                <wp:docPr id="40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2014年湖北省创青春创业计划移动专项赛银奖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9" o:spid="_x0000_s1026" o:spt="202" type="#_x0000_t202" style="position:absolute;left:0pt;margin-left:318.75pt;margin-top:637.9pt;height:61.2pt;width:264.85pt;z-index:251684864;mso-width-relative:page;mso-height-relative:page;" filled="f" stroked="f" coordsize="21600,21600" o:gfxdata="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0tDQiNoAAAAOAQAADwAAAAAAAAABACAAAAAiAAAAZHJzL2Rvd25yZXYueG1s&#10;UEsBAhQAFAAAAAgAh07iQCgdp1O9AQAAY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5522595</wp:posOffset>
                </wp:positionV>
                <wp:extent cx="3363595" cy="1869440"/>
                <wp:effectExtent l="0" t="0" r="0" b="0"/>
                <wp:wrapNone/>
                <wp:docPr id="41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能够制定短期目标，引导团队成员完成各项任务；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湖北中医药大学学生会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任期一年，带领部门13人；   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26" o:spt="202" type="#_x0000_t202" style="position:absolute;left:0pt;margin-left:318.75pt;margin-top:434.85pt;height:147.2pt;width:264.85pt;z-index:251685888;mso-width-relative:page;mso-height-relative:page;" filled="f" stroked="f" coordsize="21600,21600" o:gfxdata="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gnI7sNkAAAANAQAADwAAAAAAAAABACAAAAAiAAAAZHJzL2Rvd25yZXYueG1s&#10;UEsBAhQAFAAAAAgAh07iQFq+Z7++AQAAY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能够制定短期目标，引导团队成员完成各项任务；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负责推广，内测期利用微博与讲座结合获得310客户。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湖北中医药大学学生会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任期一年，带领部门13人；   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9551670</wp:posOffset>
                </wp:positionV>
                <wp:extent cx="4831080" cy="777240"/>
                <wp:effectExtent l="0" t="0" r="0" b="0"/>
                <wp:wrapNone/>
                <wp:docPr id="42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08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26" o:spt="202" type="#_x0000_t202" style="position:absolute;left:0pt;margin-left:202.75pt;margin-top:752.1pt;height:61.2pt;width:380.4pt;z-index:251686912;mso-width-relative:page;mso-height-relative:page;" filled="f" stroked="f" coordsize="21600,21600" o:gfxdata="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Rtsy42QAAAA4BAAAPAAAAAAAAAAEAIAAAACIAAABkcnMvZG93bnJldi54bWxQ&#10;SwECFAAUAAAACACHTuJA+p6QWr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1016000</wp:posOffset>
                </wp:positionV>
                <wp:extent cx="1308735" cy="637540"/>
                <wp:effectExtent l="0" t="0" r="0" b="0"/>
                <wp:wrapNone/>
                <wp:docPr id="43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辅修中医按摩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026" o:spt="202" type="#_x0000_t202" style="position:absolute;left:0pt;margin-left:202.75pt;margin-top:80pt;height:50.2pt;width:103.05pt;z-index:251687936;mso-width-relative:page;mso-height-relative:page;" filled="f" stroked="f" coordsize="21600,21600" o:gfxdata="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hfA6DXAAAACwEAAA8AAAAAAAAAAQAgAAAAIgAAAGRycy9kb3ducmV2LnhtbFBL&#10;AQIUABQAAAAIAIdO4kDxhktHvgEAAGA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92D050"/>
                          <w:kern w:val="24"/>
                          <w:sz w:val="21"/>
                          <w:szCs w:val="21"/>
                        </w:rPr>
                        <w:t>辅修中医按摩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654050</wp:posOffset>
                </wp:positionV>
                <wp:extent cx="972820" cy="294640"/>
                <wp:effectExtent l="0" t="0" r="0" b="0"/>
                <wp:wrapNone/>
                <wp:docPr id="44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82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b/>
                                <w:bCs/>
                                <w:color w:val="92D050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34.6pt;margin-top:51.5pt;height:23.2pt;width:76.6pt;z-index:251710464;mso-width-relative:page;mso-height-relative:page;" filled="f" stroked="f" coordsize="21600,21600" o:gfxdata="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wR3j82AAAAAsBAAAPAAAAAAAAAAEAIAAAACIAAABkcnMvZG93bnJldi54bWxQSwEC&#10;FAAUAAAACACHTuJAjV6mf7sBAABe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b/>
                          <w:bCs/>
                          <w:color w:val="92D050"/>
                          <w:kern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2690495</wp:posOffset>
                </wp:positionH>
                <wp:positionV relativeFrom="paragraph">
                  <wp:posOffset>742950</wp:posOffset>
                </wp:positionV>
                <wp:extent cx="170815" cy="119380"/>
                <wp:effectExtent l="0" t="0" r="635" b="0"/>
                <wp:wrapNone/>
                <wp:docPr id="4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1081" cy="119539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211.85pt;margin-top:58.5pt;height:9.4pt;width:13.45pt;z-index:251688960;mso-width-relative:page;mso-height-relative:page;" fillcolor="#FFFFFF" filled="t" stroked="f" coordsize="263,184" o:gfxdata="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2480310</wp:posOffset>
                </wp:positionV>
                <wp:extent cx="1308735" cy="1869440"/>
                <wp:effectExtent l="0" t="0" r="0" b="0"/>
                <wp:wrapNone/>
                <wp:docPr id="46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临床护士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实习护士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5" o:spid="_x0000_s1026" o:spt="202" type="#_x0000_t202" style="position:absolute;left:0pt;margin-left:202.75pt;margin-top:195.3pt;height:147.2pt;width:103.05pt;z-index:251689984;mso-width-relative:page;mso-height-relative:page;" filled="f" stroked="f" coordsize="21600,21600" o:gfxdata="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/IqD31wAAAAsBAAAPAAAAAAAAAAEAIAAAACIAAABkcnMvZG93bnJldi54bWxQ&#10;SwECFAAUAAAACACHTuJAcQ3aRL8BAABhAwAADgAAAAAAAAABACAAAAAm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临床护士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实习护士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2122805</wp:posOffset>
                </wp:positionV>
                <wp:extent cx="930275" cy="294640"/>
                <wp:effectExtent l="0" t="0" r="0" b="0"/>
                <wp:wrapNone/>
                <wp:docPr id="47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b/>
                                <w:bCs/>
                                <w:color w:val="92D050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34.6pt;margin-top:167.15pt;height:23.2pt;width:73.25pt;z-index:251691008;mso-width-relative:page;mso-height-relative:page;" filled="f" stroked="f" coordsize="21600,21600" o:gfxdata="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aP4oQ2QAAAAsBAAAPAAAAAAAAAAEAIAAAACIAAABkcnMvZG93bnJldi54bWxQ&#10;SwECFAAUAAAACACHTuJA5WPr+70BAABe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b/>
                          <w:bCs/>
                          <w:color w:val="92D050"/>
                          <w:kern w:val="2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2186305</wp:posOffset>
                </wp:positionV>
                <wp:extent cx="88900" cy="168910"/>
                <wp:effectExtent l="0" t="0" r="6985" b="2540"/>
                <wp:wrapNone/>
                <wp:docPr id="4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726" cy="169002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3pt;margin-top:172.15pt;height:13.3pt;width:7pt;z-index:251692032;v-text-anchor:middle;mso-width-relative:page;mso-height-relative:page;" fillcolor="#FFFFFF" filled="t" stroked="f" coordsize="3389,6457" o:gfxdata="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362126,3729691;21269368,3976794;20967951,4687194;20504240,5729657;19885934,7026944;19314019,8115734;18881201,8864766;18417491,9629240;17930584,10385993;17412758,11127278;16856290,11845425;16276626,12524940;26192548,36841284;0,36841284;10170973,13073222;9560390,12393680;8980751,11667812;8416560,10903337;7890985,10115726;7388632,9312646;6924921,8509566;6492104,7714207;5742423,6239306;5162758,4972904;4753137,4023121;4505835,3428539;4598567,3335859;5046831,2957495;5541487,2563689;6190687,2115809;6971287,1644766;7883261,1166001;8393364,949808;8918913,733589;9483105,548255;10070492,378363;10688773,231661;11322526,115817;11987199,38605;12667344,0;13370633,7721;14104868,61769;14854549,169891;15611953,332036;16400303,548255;17196350,833964;18007869,1189164;18834835,1613881;19677248,2115809;20527410,2702670;21393019,33744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7668260</wp:posOffset>
                </wp:positionV>
                <wp:extent cx="966470" cy="294640"/>
                <wp:effectExtent l="0" t="0" r="0" b="0"/>
                <wp:wrapNone/>
                <wp:docPr id="49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47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b/>
                                <w:bCs/>
                                <w:color w:val="92D050"/>
                                <w:kern w:val="24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34.6pt;margin-top:603.8pt;height:23.2pt;width:76.1pt;z-index:251693056;mso-width-relative:page;mso-height-relative:page;" filled="f" stroked="f" coordsize="21600,21600" o:gfxdata="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a2ietkAAAANAQAADwAAAAAAAAABACAAAAAiAAAAZHJzL2Rvd25yZXYueG1sUEsB&#10;AhQAFAAAAAgAh07iQExRVZS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b/>
                          <w:bCs/>
                          <w:color w:val="92D050"/>
                          <w:kern w:val="24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8101330</wp:posOffset>
                </wp:positionV>
                <wp:extent cx="1308735" cy="777240"/>
                <wp:effectExtent l="0" t="0" r="0" b="0"/>
                <wp:wrapNone/>
                <wp:docPr id="50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9" o:spid="_x0000_s1026" o:spt="202" type="#_x0000_t202" style="position:absolute;left:0pt;margin-left:202.75pt;margin-top:637.9pt;height:61.2pt;width:103.05pt;z-index:251694080;mso-width-relative:page;mso-height-relative:page;" filled="f" stroked="f" coordsize="21600,21600" o:gfxdata="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/W//jNkAAAANAQAADwAAAAAAAAABACAAAAAiAAAAZHJzL2Rvd25yZXYueG1s&#10;UEsBAhQAFAAAAAgAh07iQHXiGhG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7739380</wp:posOffset>
                </wp:positionV>
                <wp:extent cx="147955" cy="160020"/>
                <wp:effectExtent l="0" t="0" r="4445" b="0"/>
                <wp:wrapNone/>
                <wp:docPr id="5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024" cy="160027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1pt;margin-top:609.4pt;height:12.6pt;width:11.65pt;z-index:251695104;v-text-anchor:middle;mso-width-relative:page;mso-height-relative:page;" fillcolor="#FFFFFF" filled="t" stroked="f" coordsize="1938337,2097088" o:gfxdata="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406,136247;82047,137917;83241,125823;76143,107623;56547,110027;88484,18442;81102,44474;73279,57031;77099,57857;90633,32449;92267,15523;97666,36396;87896,55140;77447,69422;73903,77757;71975,102302;60608,102889;62389,80070;60443,74453;57009,69422;46247,54791;36790,36396;19073,6089;28390,14069;31050,24747;25969,24105;20651,13996;11829,12216;6620,18876;6730,29718;13938,39900;38074,52376;47886,60888;45007,68337;37634,69933;38111,64631;41907,61365;23769,53440;4786,38818;0,24123;3906,10767;13975,5520;128868,8786;134493,22031;131589,36011;119732,48340;93611,59934;93776,63823;97967,68208;91993,69823;86680,63787;90449,54595;112618,45514;126699,32360;128372,20931;122306,12106;113243,14601;108078,24857;103041,23958;107508,11978;118317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5139055</wp:posOffset>
                </wp:positionV>
                <wp:extent cx="979805" cy="294640"/>
                <wp:effectExtent l="0" t="0" r="0" b="0"/>
                <wp:wrapNone/>
                <wp:docPr id="5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b/>
                                <w:bCs/>
                                <w:color w:val="92D050"/>
                                <w:kern w:val="24"/>
                              </w:rPr>
                              <w:t>校内经历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34.6pt;margin-top:404.65pt;height:23.2pt;width:77.15pt;z-index:251696128;mso-width-relative:page;mso-height-relative:page;" filled="f" stroked="f" coordsize="21600,21600" o:gfxdata="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eMkwn2QAAAAsBAAAPAAAAAAAAAAEAIAAAACIAAABkcnMvZG93bnJldi54bWxQ&#10;SwECFAAUAAAACACHTuJAQvi5Sb0BAABe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b/>
                          <w:bCs/>
                          <w:color w:val="92D050"/>
                          <w:kern w:val="24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5522595</wp:posOffset>
                </wp:positionV>
                <wp:extent cx="1308735" cy="1640840"/>
                <wp:effectExtent l="0" t="0" r="0" b="0"/>
                <wp:wrapNone/>
                <wp:docPr id="53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项目队长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26" o:spt="202" type="#_x0000_t202" style="position:absolute;left:0pt;margin-left:202.75pt;margin-top:434.85pt;height:129.2pt;width:103.05pt;z-index:251697152;mso-width-relative:page;mso-height-relative:page;" filled="f" stroked="f" coordsize="21600,21600" o:gfxdata="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IeNZ8HZAAAADAEAAA8AAAAAAAAAAQAgAAAAIgAAAGRycy9kb3ducmV2Lnht&#10;bFBLAQIUABQAAAAIAIdO4kBOv3+GvwEAAGE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项目队长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ragraph">
                  <wp:posOffset>5217795</wp:posOffset>
                </wp:positionV>
                <wp:extent cx="144780" cy="146685"/>
                <wp:effectExtent l="0" t="0" r="7620" b="635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" cy="146553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2.15pt;margin-top:410.85pt;height:11.55pt;width:11.4pt;z-index:251698176;v-text-anchor:middle;mso-width-relative:page;mso-height-relative:page;" fillcolor="#FFFFFF" filled="t" stroked="f" coordsize="1879600,1901723" o:gfxdata="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wjGOKtsAAAAL&#10;AQAADwAAAAAAAAABACAAAAAiAAAAZHJzL2Rvd25yZXYueG1sUEsBAhQAFAAAAAgAh07iQFkh7WyM&#10;BAAAnhIAAA4AAAAAAAAAAQAgAAAAKgEAAGRycy9lMm9Eb2MueG1sUEsFBgAAAAAGAAYAWQEAACgI&#10;AAAAAA=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67545,79137;144843,79784;144843,146553;67545,136849;0,78148;55294,79129;55294,135104;0,126546;55294,12283;55294,68113;0,69988;0,19780;144843,0;144843,67207;67774,67866;67545,48265;67545,11136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9118600</wp:posOffset>
                </wp:positionV>
                <wp:extent cx="979805" cy="294640"/>
                <wp:effectExtent l="0" t="0" r="0" b="0"/>
                <wp:wrapNone/>
                <wp:docPr id="5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b/>
                                <w:bCs/>
                                <w:color w:val="92D050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34.6pt;margin-top:718pt;height:23.2pt;width:77.15pt;z-index:251699200;mso-width-relative:page;mso-height-relative:page;" filled="f" stroked="f" coordsize="21600,21600" o:gfxdata="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ckCDTZAAAADQEAAA8AAAAAAAAAAQAgAAAAIgAAAGRycy9kb3ducmV2LnhtbFBL&#10;AQIUABQAAAAIAIdO4kCY+QRovAEAAF4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b/>
                          <w:bCs/>
                          <w:color w:val="92D050"/>
                          <w:kern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9189720</wp:posOffset>
                </wp:positionV>
                <wp:extent cx="122555" cy="154940"/>
                <wp:effectExtent l="0" t="0" r="0" b="0"/>
                <wp:wrapNone/>
                <wp:docPr id="5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278" cy="1547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2.3pt;margin-top:723.6pt;height:12.2pt;width:9.65pt;z-index:251700224;v-text-anchor:middle;mso-width-relative:page;mso-height-relative:page;" fillcolor="#FFFFFF" filled="t" stroked="f" coordsize="1679575,2125662" o:gfxdata="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018,67975;46982,73131;46444,76154;45822,79778;47024,83630;67242,122312;64508,82822;65274,78888;64446,75657;66766,72800;76337,67519;85099,67996;91542,74353;97094,81476;101734,89387;105338,98229;107907,108023;109336,118853;104820,126867;90465,133017;75404,136973;59868,138671;43419,137925;27158,134550;11600,128648;0,122063;1118,110570;3438,100237;6877,90960;11352,82698;16800,75388;23139,68907;31135,62653;60560,373;67499,2259;73775,5576;79139,10117;83385,15673;86388,22100;87941,29211;87755,37421;85352,45631;81024,52804;75038,58588;66629,63149;60954,64642;54823,65057;47968,64165;41671,61905;36017,58464;30901,53633;26718,47414;24067,40303;23093,32528;23922,25168;26324,18451;30052,12459;34940,7422;40822,3565;47512,1015;5476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-250825</wp:posOffset>
                </wp:positionV>
                <wp:extent cx="1645285" cy="2178050"/>
                <wp:effectExtent l="318" t="0" r="0" b="0"/>
                <wp:wrapNone/>
                <wp:docPr id="58" name="流程图: 延期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45073" cy="2178102"/>
                        </a:xfrm>
                        <a:prstGeom prst="flowChartDelay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5" type="#_x0000_t135" style="position:absolute;left:0pt;margin-left:34.25pt;margin-top:-19.75pt;height:171.5pt;width:129.55pt;rotation:5898240f;z-index:251702272;v-text-anchor:middle;mso-width-relative:page;mso-height-relative:page;" fillcolor="#92D050" filled="t" stroked="f" coordsize="21600,21600" o:gfxdata="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fvi5dsAAAAKAQAA&#10;DwAAAAAAAAABACAAAAAiAAAAZHJzL2Rvd25yZXYueG1sUEsBAhQAFAAAAAgAh07iQOGWwHsWAgAA&#10;+gMAAA4AAAAAAAAAAQAgAAAAKgEAAGRycy9lMm9Eb2MueG1sUEsFBgAAAAAGAAYAWQEAALI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4733290</wp:posOffset>
                </wp:positionV>
                <wp:extent cx="2178050" cy="85090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3pt;margin-top:372.7pt;height:6.7pt;width:171.5pt;z-index:251703296;v-text-anchor:middle;mso-width-relative:page;mso-height-relative:page;" fillcolor="#92D050" filled="t" stroked="f" coordsize="21600,21600" o:gfxdata="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1x32rXAAAACgEAAA8AAAAAAAAAAQAgAAAAIgAAAGRycy9kb3ducmV2LnhtbFBLAQIU&#10;ABQAAAAIAIdO4kC3RL4+9AEAANUDAAAOAAAAAAAAAAEAIAAAACY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10470515</wp:posOffset>
                </wp:positionV>
                <wp:extent cx="2178050" cy="8509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3pt;margin-top:824.45pt;height:6.7pt;width:171.5pt;z-index:251704320;v-text-anchor:middle;mso-width-relative:page;mso-height-relative:page;" fillcolor="#92D050" filled="t" stroked="f" coordsize="21600,21600" o:gfxdata="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sTPm9cAAAAMAQAADwAAAAAAAAABACAAAAAiAAAAZHJzL2Rvd25yZXYueG1sUEsBAhQA&#10;FAAAAAgAh07iQA6SPQDzAQAA1QMAAA4AAAAAAAAAAQAgAAAAJ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FB7F6B93-95CD-4113-A884-396ECF518A2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044A00AE-3980-4F6A-BEDC-D0AFF0A17356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EC0CA06A-9883-4648-A6FA-5F8EAC8627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211C2483"/>
    <w:rsid w:val="00066555"/>
    <w:rsid w:val="00085480"/>
    <w:rsid w:val="000C141A"/>
    <w:rsid w:val="000E04DC"/>
    <w:rsid w:val="001D03C0"/>
    <w:rsid w:val="00237EF8"/>
    <w:rsid w:val="002A12DA"/>
    <w:rsid w:val="002E3CFB"/>
    <w:rsid w:val="00311ACF"/>
    <w:rsid w:val="0034508D"/>
    <w:rsid w:val="00347CA8"/>
    <w:rsid w:val="003736EF"/>
    <w:rsid w:val="003B0124"/>
    <w:rsid w:val="003D3936"/>
    <w:rsid w:val="003E3849"/>
    <w:rsid w:val="00455B6E"/>
    <w:rsid w:val="004901D7"/>
    <w:rsid w:val="004D73DA"/>
    <w:rsid w:val="00572D69"/>
    <w:rsid w:val="005C30A9"/>
    <w:rsid w:val="006008D0"/>
    <w:rsid w:val="0065426F"/>
    <w:rsid w:val="00663D21"/>
    <w:rsid w:val="0067395E"/>
    <w:rsid w:val="0069529A"/>
    <w:rsid w:val="00735C23"/>
    <w:rsid w:val="00742B27"/>
    <w:rsid w:val="00792947"/>
    <w:rsid w:val="007C0F92"/>
    <w:rsid w:val="008D7B16"/>
    <w:rsid w:val="009436B7"/>
    <w:rsid w:val="00970482"/>
    <w:rsid w:val="00A10A36"/>
    <w:rsid w:val="00A965D0"/>
    <w:rsid w:val="00A971AA"/>
    <w:rsid w:val="00B0303F"/>
    <w:rsid w:val="00B11153"/>
    <w:rsid w:val="00B46441"/>
    <w:rsid w:val="00BE1A19"/>
    <w:rsid w:val="00C034BA"/>
    <w:rsid w:val="00D15042"/>
    <w:rsid w:val="00D46F8C"/>
    <w:rsid w:val="00D71AD9"/>
    <w:rsid w:val="00D81927"/>
    <w:rsid w:val="00D97681"/>
    <w:rsid w:val="00DF4281"/>
    <w:rsid w:val="00E11C41"/>
    <w:rsid w:val="00E66734"/>
    <w:rsid w:val="00FA0C1A"/>
    <w:rsid w:val="00FD17ED"/>
    <w:rsid w:val="00FF78D4"/>
    <w:rsid w:val="211C2483"/>
    <w:rsid w:val="5561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2017&#31179;&#25307;&#31616;&#21382;&#12305;&#21307;&#25252;&#31616;&#21382;+&#27714;&#32844;&#25351;&#23548;+&#20351;&#29992;&#35828;&#26126;&#22871;&#3501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【2017秋招简历】医护简历+求职指导+使用说明套装</Template>
  <Pages>1</Pages>
  <Words>7</Words>
  <Characters>46</Characters>
  <Lines>1</Lines>
  <Paragraphs>1</Paragraphs>
  <TotalTime>17</TotalTime>
  <ScaleCrop>false</ScaleCrop>
  <LinksUpToDate>false</LinksUpToDate>
  <CharactersWithSpaces>52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2017-09-27T05:18:00Z</dcterms:created>
  <dc:creator>yuhua</dc:creator>
  <cp:lastModifiedBy>幻主PPT</cp:lastModifiedBy>
  <cp:lastPrinted>2017-10-09T03:29:00Z</cp:lastPrinted>
  <dcterms:modified xsi:type="dcterms:W3CDTF">2023-09-29T08:10:36Z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780B9AE46BA149B693951139E17CBBE2_13</vt:lpwstr>
  </property>
</Properties>
</file>