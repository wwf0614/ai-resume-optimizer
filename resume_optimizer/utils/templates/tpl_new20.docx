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ACA44" w14:textId="133DE1B7" w:rsidR="009011BE" w:rsidRDefault="0052110B" w:rsidP="003D2AC9"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738BC572" wp14:editId="692D688B">
                <wp:simplePos x="0" y="0"/>
                <wp:positionH relativeFrom="column">
                  <wp:posOffset>-404812</wp:posOffset>
                </wp:positionH>
                <wp:positionV relativeFrom="paragraph">
                  <wp:posOffset>5176838</wp:posOffset>
                </wp:positionV>
                <wp:extent cx="6557645" cy="1933892"/>
                <wp:effectExtent l="0" t="0" r="0" b="0"/>
                <wp:wrapNone/>
                <wp:docPr id="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57645" cy="193389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33ED4C9" w14:textId="2B16A925" w:rsidR="009011BE" w:rsidRPr="001A0A7C" w:rsidRDefault="00DA65CB" w:rsidP="00DA65CB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1A0A7C"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产品与解决方案</w:t>
                            </w:r>
                            <w:r w:rsidR="001A0A7C" w:rsidRPr="001A0A7C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工程师</w:t>
                            </w:r>
                            <w:r w:rsidRPr="001A0A7C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                浙江大华科技有限公司                     2025.10-2026.01</w:t>
                            </w:r>
                          </w:p>
                          <w:p w14:paraId="44E836FA" w14:textId="4B2C4C7E" w:rsidR="009E5740" w:rsidRPr="009E5740" w:rsidRDefault="009E5740" w:rsidP="009E574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bookmarkStart w:id="0" w:name="OLE_LINK1"/>
                            <w:bookmarkStart w:id="1" w:name="OLE_LINK2"/>
                            <w:bookmarkStart w:id="2" w:name="_Hlk234496174"/>
                            <w:r w:rsidRPr="009E5740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跟进安防项目现场交付全流程质量，对接客户与技术部门排查部署阶段的异常问题，推动整改落地与闭环验证，保障项目按期交付</w:t>
                            </w:r>
                            <w:r w:rsidR="0023610B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。</w:t>
                            </w:r>
                          </w:p>
                          <w:p w14:paraId="1B91DCFB" w14:textId="601C9ABF" w:rsidR="009E5740" w:rsidRPr="009E5740" w:rsidRDefault="009E5740" w:rsidP="009E574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9E5740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参与产品信息化调研与业务需求梳理，结合现场运行数据复盘业务痛点，协助优化技术交付流程，推动故障响应与处置流程标准化，提升运维处置效率</w:t>
                            </w:r>
                            <w:r w:rsidR="00D254C9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。</w:t>
                            </w:r>
                          </w:p>
                          <w:p w14:paraId="7DF2CECF" w14:textId="44697F15" w:rsidR="009011BE" w:rsidRPr="00570391" w:rsidRDefault="009E5740" w:rsidP="009E574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9E5740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学习监控系统与网络设备运维体系，掌握告警响应、故障初步定位与根因分析方法，输出问题排查记录与复盘总结，支撑系统稳定性持续优化</w:t>
                            </w:r>
                            <w:r w:rsidR="00D254C9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。</w:t>
                            </w:r>
                            <w:bookmarkEnd w:id="0"/>
                            <w:bookmarkEnd w:id="1"/>
                            <w:bookmarkEnd w:id="2"/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8BC572" id="Rectangle 3" o:spid="_x0000_s1026" style="position:absolute;left:0;text-align:left;margin-left:-31.85pt;margin-top:407.65pt;width:516.35pt;height:152.2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" filled="f" stroked="f">
                <v:textbox>
                  <w:txbxContent>
                    <w:p w14:paraId="133ED4C9" w14:textId="2B16A925" w:rsidR="009011BE" w:rsidRPr="001A0A7C" w:rsidRDefault="00DA65CB" w:rsidP="00DA65CB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607A9D"/>
                          <w:kern w:val="24"/>
                          <w:sz w:val="21"/>
                          <w:szCs w:val="21"/>
                        </w:rPr>
                      </w:pPr>
                      <w:r w:rsidRPr="001A0A7C">
                        <w:rPr>
                          <w:rFonts w:ascii="微软雅黑" w:eastAsia="微软雅黑" w:hAnsi="微软雅黑" w:cs="Times New Roman"/>
                          <w:b/>
                          <w:bCs/>
                          <w:color w:val="607A9D"/>
                          <w:kern w:val="24"/>
                          <w:sz w:val="21"/>
                          <w:szCs w:val="21"/>
                        </w:rPr>
                        <w:t>产品与解决方案</w:t>
                      </w:r>
                      <w:r w:rsidR="001A0A7C" w:rsidRPr="001A0A7C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607A9D"/>
                          <w:kern w:val="24"/>
                          <w:sz w:val="21"/>
                          <w:szCs w:val="21"/>
                        </w:rPr>
                        <w:t>工程师</w:t>
                      </w:r>
                      <w:r w:rsidRPr="001A0A7C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607A9D"/>
                          <w:kern w:val="24"/>
                          <w:sz w:val="21"/>
                          <w:szCs w:val="21"/>
                        </w:rPr>
                        <w:t xml:space="preserve">                浙江大华科技有限公司                     2025.10-2026.01</w:t>
                      </w:r>
                    </w:p>
                    <w:p w14:paraId="44E836FA" w14:textId="4B2C4C7E" w:rsidR="009E5740" w:rsidRPr="009E5740" w:rsidRDefault="009E5740" w:rsidP="009E5740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bookmarkStart w:id="3" w:name="OLE_LINK1"/>
                      <w:bookmarkStart w:id="4" w:name="OLE_LINK2"/>
                      <w:bookmarkStart w:id="5" w:name="_Hlk234496174"/>
                      <w:r w:rsidRPr="009E5740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跟进安防项目现场交付全流程质量，对接客户与技术部门排查部署阶段的异常问题，推动整改落地与闭环验证，保障项目按期交付</w:t>
                      </w:r>
                      <w:r w:rsidR="0023610B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。</w:t>
                      </w:r>
                    </w:p>
                    <w:p w14:paraId="1B91DCFB" w14:textId="601C9ABF" w:rsidR="009E5740" w:rsidRPr="009E5740" w:rsidRDefault="009E5740" w:rsidP="009E5740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 w:rsidRPr="009E5740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参与产品信息化调研与业务需求梳理，结合现场运行数据复盘业务痛点，协助优化技术交付流程，推动故障响应与处置流程标准化，提升运维处置效率</w:t>
                      </w:r>
                      <w:r w:rsidR="00D254C9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。</w:t>
                      </w:r>
                    </w:p>
                    <w:p w14:paraId="7DF2CECF" w14:textId="44697F15" w:rsidR="009011BE" w:rsidRPr="00570391" w:rsidRDefault="009E5740" w:rsidP="009E5740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 w:rsidRPr="009E5740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学习监控系统与网络设备运维体系，掌握告警响应、故障初步定位与根因分析方法，输出问题排查记录与复盘总结，支撑系统稳定性持续优化</w:t>
                      </w:r>
                      <w:r w:rsidR="00D254C9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。</w:t>
                      </w:r>
                      <w:bookmarkEnd w:id="3"/>
                      <w:bookmarkEnd w:id="4"/>
                      <w:bookmarkEnd w:id="5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A59807D" wp14:editId="60F8BEFF">
                <wp:simplePos x="0" y="0"/>
                <wp:positionH relativeFrom="column">
                  <wp:posOffset>-409575</wp:posOffset>
                </wp:positionH>
                <wp:positionV relativeFrom="paragraph">
                  <wp:posOffset>3538539</wp:posOffset>
                </wp:positionV>
                <wp:extent cx="6600825" cy="1695450"/>
                <wp:effectExtent l="0" t="0" r="0" b="0"/>
                <wp:wrapNone/>
                <wp:docPr id="2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00825" cy="1695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4344E22" w14:textId="7E7B7E5D" w:rsidR="003D2AC9" w:rsidRPr="003D2AC9" w:rsidRDefault="003D2AC9" w:rsidP="003D2AC9">
                            <w:pPr>
                              <w:tabs>
                                <w:tab w:val="left" w:pos="3686"/>
                                <w:tab w:val="left" w:pos="7797"/>
                              </w:tabs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07A9D"/>
                                <w:kern w:val="24"/>
                                <w:szCs w:val="21"/>
                              </w:rPr>
                            </w:pPr>
                            <w:r w:rsidRPr="003D2AC9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07A9D"/>
                                <w:kern w:val="24"/>
                                <w:szCs w:val="21"/>
                              </w:rPr>
                              <w:t>市场运营</w:t>
                            </w:r>
                            <w:r w:rsidRPr="003D2AC9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607A9D"/>
                                <w:kern w:val="24"/>
                                <w:szCs w:val="21"/>
                              </w:rPr>
                              <w:t>实习生</w:t>
                            </w:r>
                            <w:r w:rsidRPr="003D2AC9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07A9D"/>
                                <w:kern w:val="24"/>
                                <w:szCs w:val="21"/>
                              </w:rPr>
                              <w:t xml:space="preserve">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07A9D"/>
                                <w:kern w:val="24"/>
                                <w:szCs w:val="21"/>
                              </w:rPr>
                              <w:t xml:space="preserve">          </w:t>
                            </w:r>
                            <w:r w:rsidRPr="003D2AC9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07A9D"/>
                                <w:kern w:val="24"/>
                                <w:szCs w:val="21"/>
                              </w:rPr>
                              <w:t xml:space="preserve">德施曼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07A9D"/>
                                <w:kern w:val="24"/>
                                <w:szCs w:val="21"/>
                              </w:rPr>
                              <w:t xml:space="preserve">         </w:t>
                            </w:r>
                            <w:r w:rsidRPr="003D2AC9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607A9D"/>
                                <w:kern w:val="24"/>
                                <w:szCs w:val="21"/>
                              </w:rPr>
                              <w:t>20</w:t>
                            </w:r>
                            <w:r w:rsidRPr="003D2AC9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07A9D"/>
                                <w:kern w:val="24"/>
                                <w:szCs w:val="21"/>
                              </w:rPr>
                              <w:t>24</w:t>
                            </w:r>
                            <w:r w:rsidRPr="003D2AC9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607A9D"/>
                                <w:kern w:val="24"/>
                                <w:szCs w:val="21"/>
                              </w:rPr>
                              <w:t>.0</w:t>
                            </w:r>
                            <w:r w:rsidRPr="003D2AC9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07A9D"/>
                                <w:kern w:val="24"/>
                                <w:szCs w:val="21"/>
                              </w:rPr>
                              <w:t>7</w:t>
                            </w:r>
                            <w:r w:rsidRPr="003D2AC9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607A9D"/>
                                <w:kern w:val="24"/>
                                <w:szCs w:val="21"/>
                              </w:rPr>
                              <w:t>-202</w:t>
                            </w:r>
                            <w:r w:rsidRPr="003D2AC9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07A9D"/>
                                <w:kern w:val="24"/>
                                <w:szCs w:val="21"/>
                              </w:rPr>
                              <w:t>4</w:t>
                            </w:r>
                            <w:r w:rsidRPr="003D2AC9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607A9D"/>
                                <w:kern w:val="24"/>
                                <w:szCs w:val="21"/>
                              </w:rPr>
                              <w:t>.0</w:t>
                            </w:r>
                            <w:r w:rsidRPr="003D2AC9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07A9D"/>
                                <w:kern w:val="24"/>
                                <w:szCs w:val="21"/>
                              </w:rPr>
                              <w:t>9</w:t>
                            </w:r>
                          </w:p>
                          <w:p w14:paraId="05A6261A" w14:textId="1ECDAE48" w:rsidR="003D2AC9" w:rsidRPr="00570391" w:rsidRDefault="003D2AC9" w:rsidP="003D2AC9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570391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基于用户行为与销售数据开展量化分析，独立撰写数据洞察报告，提炼业务痛点与优化方向，支撑运营策略迭代，推动相关品类销售额提升20%</w:t>
                            </w:r>
                            <w:r w:rsidR="00710D57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。</w:t>
                            </w:r>
                          </w:p>
                          <w:p w14:paraId="52106C51" w14:textId="4AB35993" w:rsidR="003D2AC9" w:rsidRPr="00570391" w:rsidRDefault="003D2AC9" w:rsidP="003D2AC9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570391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参与用户需求调研与分析，将业务问题转化为可落地的优化建议，锻炼了从数据到决策的咨询分析与报告编制能力</w:t>
                            </w:r>
                            <w:r w:rsidR="00710D57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。</w:t>
                            </w:r>
                          </w:p>
                          <w:p w14:paraId="5B183418" w14:textId="77777777" w:rsidR="003D2AC9" w:rsidRPr="00570391" w:rsidRDefault="003D2AC9" w:rsidP="003D2AC9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570391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推进项目落地，负责跨部门沟通与进度协调，保障活动与项目按计划推进。</w:t>
                            </w:r>
                          </w:p>
                          <w:p w14:paraId="7F54A04F" w14:textId="526267C8" w:rsidR="009011BE" w:rsidRPr="00DA65CB" w:rsidRDefault="009011BE" w:rsidP="003D2AC9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500" w:lineRule="exact"/>
                              <w:ind w:left="442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59807D" id="_x0000_s1027" style="position:absolute;left:0;text-align:left;margin-left:-32.25pt;margin-top:278.65pt;width:519.75pt;height:133.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" filled="f" stroked="f">
                <v:textbox>
                  <w:txbxContent>
                    <w:p w14:paraId="24344E22" w14:textId="7E7B7E5D" w:rsidR="003D2AC9" w:rsidRPr="003D2AC9" w:rsidRDefault="003D2AC9" w:rsidP="003D2AC9">
                      <w:pPr>
                        <w:tabs>
                          <w:tab w:val="left" w:pos="3686"/>
                          <w:tab w:val="left" w:pos="7797"/>
                        </w:tabs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bCs/>
                          <w:color w:val="607A9D"/>
                          <w:kern w:val="24"/>
                          <w:szCs w:val="21"/>
                        </w:rPr>
                      </w:pPr>
                      <w:r w:rsidRPr="003D2AC9">
                        <w:rPr>
                          <w:rFonts w:ascii="微软雅黑" w:eastAsia="微软雅黑" w:hAnsi="微软雅黑" w:hint="eastAsia"/>
                          <w:b/>
                          <w:bCs/>
                          <w:color w:val="607A9D"/>
                          <w:kern w:val="24"/>
                          <w:szCs w:val="21"/>
                        </w:rPr>
                        <w:t>市场运营</w:t>
                      </w:r>
                      <w:r w:rsidRPr="003D2AC9">
                        <w:rPr>
                          <w:rFonts w:ascii="微软雅黑" w:eastAsia="微软雅黑" w:hAnsi="微软雅黑"/>
                          <w:b/>
                          <w:bCs/>
                          <w:color w:val="607A9D"/>
                          <w:kern w:val="24"/>
                          <w:szCs w:val="21"/>
                        </w:rPr>
                        <w:t>实习生</w:t>
                      </w:r>
                      <w:r w:rsidRPr="003D2AC9">
                        <w:rPr>
                          <w:rFonts w:ascii="微软雅黑" w:eastAsia="微软雅黑" w:hAnsi="微软雅黑" w:hint="eastAsia"/>
                          <w:b/>
                          <w:bCs/>
                          <w:color w:val="607A9D"/>
                          <w:kern w:val="24"/>
                          <w:szCs w:val="21"/>
                        </w:rPr>
                        <w:t xml:space="preserve">         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607A9D"/>
                          <w:kern w:val="24"/>
                          <w:szCs w:val="21"/>
                        </w:rPr>
                        <w:t xml:space="preserve">          </w:t>
                      </w:r>
                      <w:r w:rsidRPr="003D2AC9">
                        <w:rPr>
                          <w:rFonts w:ascii="微软雅黑" w:eastAsia="微软雅黑" w:hAnsi="微软雅黑" w:hint="eastAsia"/>
                          <w:b/>
                          <w:bCs/>
                          <w:color w:val="607A9D"/>
                          <w:kern w:val="24"/>
                          <w:szCs w:val="21"/>
                        </w:rPr>
                        <w:t xml:space="preserve">德施曼          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607A9D"/>
                          <w:kern w:val="24"/>
                          <w:szCs w:val="21"/>
                        </w:rPr>
                        <w:t xml:space="preserve">         </w:t>
                      </w:r>
                      <w:r w:rsidRPr="003D2AC9">
                        <w:rPr>
                          <w:rFonts w:ascii="微软雅黑" w:eastAsia="微软雅黑" w:hAnsi="微软雅黑"/>
                          <w:b/>
                          <w:bCs/>
                          <w:color w:val="607A9D"/>
                          <w:kern w:val="24"/>
                          <w:szCs w:val="21"/>
                        </w:rPr>
                        <w:t>20</w:t>
                      </w:r>
                      <w:r w:rsidRPr="003D2AC9">
                        <w:rPr>
                          <w:rFonts w:ascii="微软雅黑" w:eastAsia="微软雅黑" w:hAnsi="微软雅黑" w:hint="eastAsia"/>
                          <w:b/>
                          <w:bCs/>
                          <w:color w:val="607A9D"/>
                          <w:kern w:val="24"/>
                          <w:szCs w:val="21"/>
                        </w:rPr>
                        <w:t>24</w:t>
                      </w:r>
                      <w:r w:rsidRPr="003D2AC9">
                        <w:rPr>
                          <w:rFonts w:ascii="微软雅黑" w:eastAsia="微软雅黑" w:hAnsi="微软雅黑"/>
                          <w:b/>
                          <w:bCs/>
                          <w:color w:val="607A9D"/>
                          <w:kern w:val="24"/>
                          <w:szCs w:val="21"/>
                        </w:rPr>
                        <w:t>.0</w:t>
                      </w:r>
                      <w:r w:rsidRPr="003D2AC9">
                        <w:rPr>
                          <w:rFonts w:ascii="微软雅黑" w:eastAsia="微软雅黑" w:hAnsi="微软雅黑" w:hint="eastAsia"/>
                          <w:b/>
                          <w:bCs/>
                          <w:color w:val="607A9D"/>
                          <w:kern w:val="24"/>
                          <w:szCs w:val="21"/>
                        </w:rPr>
                        <w:t>7</w:t>
                      </w:r>
                      <w:r w:rsidRPr="003D2AC9">
                        <w:rPr>
                          <w:rFonts w:ascii="微软雅黑" w:eastAsia="微软雅黑" w:hAnsi="微软雅黑"/>
                          <w:b/>
                          <w:bCs/>
                          <w:color w:val="607A9D"/>
                          <w:kern w:val="24"/>
                          <w:szCs w:val="21"/>
                        </w:rPr>
                        <w:t>-202</w:t>
                      </w:r>
                      <w:r w:rsidRPr="003D2AC9">
                        <w:rPr>
                          <w:rFonts w:ascii="微软雅黑" w:eastAsia="微软雅黑" w:hAnsi="微软雅黑" w:hint="eastAsia"/>
                          <w:b/>
                          <w:bCs/>
                          <w:color w:val="607A9D"/>
                          <w:kern w:val="24"/>
                          <w:szCs w:val="21"/>
                        </w:rPr>
                        <w:t>4</w:t>
                      </w:r>
                      <w:r w:rsidRPr="003D2AC9">
                        <w:rPr>
                          <w:rFonts w:ascii="微软雅黑" w:eastAsia="微软雅黑" w:hAnsi="微软雅黑"/>
                          <w:b/>
                          <w:bCs/>
                          <w:color w:val="607A9D"/>
                          <w:kern w:val="24"/>
                          <w:szCs w:val="21"/>
                        </w:rPr>
                        <w:t>.0</w:t>
                      </w:r>
                      <w:r w:rsidRPr="003D2AC9">
                        <w:rPr>
                          <w:rFonts w:ascii="微软雅黑" w:eastAsia="微软雅黑" w:hAnsi="微软雅黑" w:hint="eastAsia"/>
                          <w:b/>
                          <w:bCs/>
                          <w:color w:val="607A9D"/>
                          <w:kern w:val="24"/>
                          <w:szCs w:val="21"/>
                        </w:rPr>
                        <w:t>9</w:t>
                      </w:r>
                    </w:p>
                    <w:p w14:paraId="05A6261A" w14:textId="1ECDAE48" w:rsidR="003D2AC9" w:rsidRPr="00570391" w:rsidRDefault="003D2AC9" w:rsidP="003D2AC9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 w:rsidRPr="00570391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基于用户行为与销售数据开展量化分析，独立撰写数据洞察报告，提炼业务痛点与优化方向，支撑运营策略迭代，推动相关品类销售额提升20%</w:t>
                      </w:r>
                      <w:r w:rsidR="00710D57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。</w:t>
                      </w:r>
                    </w:p>
                    <w:p w14:paraId="52106C51" w14:textId="4AB35993" w:rsidR="003D2AC9" w:rsidRPr="00570391" w:rsidRDefault="003D2AC9" w:rsidP="003D2AC9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 w:rsidRPr="00570391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参与用户需求调研与分析，将业务问题转化为可落地的优化建议，锻炼了从数据到决策的咨询分析与报告编制能力</w:t>
                      </w:r>
                      <w:r w:rsidR="00710D57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。</w:t>
                      </w:r>
                    </w:p>
                    <w:p w14:paraId="5B183418" w14:textId="77777777" w:rsidR="003D2AC9" w:rsidRPr="00570391" w:rsidRDefault="003D2AC9" w:rsidP="003D2AC9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 w:rsidRPr="00570391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推进项目落地，负责跨部门沟通与进度协调，保障活动与项目按计划推进。</w:t>
                      </w:r>
                    </w:p>
                    <w:p w14:paraId="7F54A04F" w14:textId="526267C8" w:rsidR="009011BE" w:rsidRPr="00DA65CB" w:rsidRDefault="009011BE" w:rsidP="003D2AC9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500" w:lineRule="exact"/>
                        <w:ind w:left="442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5141E301" wp14:editId="5DD354A9">
                <wp:simplePos x="0" y="0"/>
                <wp:positionH relativeFrom="column">
                  <wp:posOffset>-668655</wp:posOffset>
                </wp:positionH>
                <wp:positionV relativeFrom="paragraph">
                  <wp:posOffset>3247073</wp:posOffset>
                </wp:positionV>
                <wp:extent cx="6571615" cy="294640"/>
                <wp:effectExtent l="19050" t="19050" r="19685" b="2921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16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17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26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28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58054D72" w14:textId="5D926BFF" w:rsidR="009011BE" w:rsidRDefault="003D2AC9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实习经验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141E301" id="组合 12" o:spid="_x0000_s1028" style="position:absolute;left:0;text-align:left;margin-left:-52.65pt;margin-top:255.7pt;width:517.45pt;height:23.2pt;z-index:251651584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">
                <v:line id="直接连接符 4" o:spid="_x0000_s1029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" strokecolor="#d8d8d8 [2732]" strokeweight="1.5pt">
                  <v:stroke joinstyle="miter"/>
                </v:line>
                <v:group id="组合 6" o:spid="_x0000_s1030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roundrect id="矩形 17" o:spid="_x0000_s1031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" fillcolor="#607a9d" strokecolor="#f5f6fb" strokeweight="3pt"/>
                  <v:rect id="矩形 27" o:spid="_x0000_s1032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" filled="f" stroked="f" strokeweight="1pt">
                    <v:textbox>
                      <w:txbxContent>
                        <w:p w14:paraId="58054D72" w14:textId="5D926BFF" w:rsidR="009011BE" w:rsidRDefault="003D2AC9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实习经验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="00144407">
        <w:rPr>
          <w:noProof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2F3277C1" wp14:editId="5367F1BE">
                <wp:simplePos x="0" y="0"/>
                <wp:positionH relativeFrom="column">
                  <wp:posOffset>-409575</wp:posOffset>
                </wp:positionH>
                <wp:positionV relativeFrom="paragraph">
                  <wp:posOffset>2471738</wp:posOffset>
                </wp:positionV>
                <wp:extent cx="6435725" cy="809625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5725" cy="809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7E99C329" w14:textId="70EA3739" w:rsidR="009011BE" w:rsidRPr="001A0A7C" w:rsidRDefault="0002687E" w:rsidP="0002687E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  <w:b/>
                                <w:bCs/>
                                <w:color w:val="607A9D"/>
                              </w:rPr>
                            </w:pPr>
                            <w:r w:rsidRPr="001A0A7C"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数据科学与大数据技术</w:t>
                            </w:r>
                            <w:r w:rsidRPr="001A0A7C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                      </w:t>
                            </w:r>
                            <w:r w:rsidRPr="001A0A7C"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贵州师范大学（本科） </w:t>
                            </w:r>
                            <w:r w:rsidRPr="001A0A7C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           </w:t>
                            </w:r>
                            <w:r w:rsidR="003D2AC9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  </w:t>
                            </w:r>
                            <w:r w:rsidRPr="001A0A7C"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2022.09-2026.07</w:t>
                            </w:r>
                            <w:r w:rsidRPr="001A0A7C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                        </w:t>
                            </w:r>
                          </w:p>
                          <w:p w14:paraId="6BE0F26E" w14:textId="70741D30" w:rsidR="009011BE" w:rsidRDefault="00C9299C" w:rsidP="00DA65CB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 w:rsidRPr="00DA65CB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主修课程：</w:t>
                            </w:r>
                            <w:r w:rsidR="00DA65CB" w:rsidRPr="00DA65CB"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数据可视化、</w:t>
                            </w:r>
                            <w:r w:rsidR="00DA65CB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数据分析、</w:t>
                            </w:r>
                            <w:r w:rsidR="00DA65CB" w:rsidRPr="00DA65CB"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计算机网络基础、数据库原理、大数据平台技术、信息检索与分析、操作系统原理、数据</w:t>
                            </w:r>
                            <w:r w:rsidR="00DA65CB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安全</w:t>
                            </w:r>
                            <w:r w:rsidR="00DA65CB" w:rsidRPr="00DA65CB"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、ETL 数据处理、程序设计基础、Linux 系统、统计学基础等等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3277C1" id="矩形 18" o:spid="_x0000_s1033" style="position:absolute;left:0;text-align:left;margin-left:-32.25pt;margin-top:194.65pt;width:506.75pt;height:63.75pt;z-index:251617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" filled="f" stroked="f">
                <v:textbox>
                  <w:txbxContent>
                    <w:p w14:paraId="7E99C329" w14:textId="70EA3739" w:rsidR="009011BE" w:rsidRPr="001A0A7C" w:rsidRDefault="0002687E" w:rsidP="0002687E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  <w:b/>
                          <w:bCs/>
                          <w:color w:val="607A9D"/>
                        </w:rPr>
                      </w:pPr>
                      <w:r w:rsidRPr="001A0A7C">
                        <w:rPr>
                          <w:rFonts w:ascii="微软雅黑" w:eastAsia="微软雅黑" w:hAnsi="微软雅黑" w:cs="Times New Roman"/>
                          <w:b/>
                          <w:bCs/>
                          <w:color w:val="607A9D"/>
                          <w:kern w:val="24"/>
                          <w:sz w:val="21"/>
                          <w:szCs w:val="21"/>
                        </w:rPr>
                        <w:t>数据科学与大数据技术</w:t>
                      </w:r>
                      <w:r w:rsidRPr="001A0A7C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607A9D"/>
                          <w:kern w:val="24"/>
                          <w:sz w:val="21"/>
                          <w:szCs w:val="21"/>
                        </w:rPr>
                        <w:t xml:space="preserve">                      </w:t>
                      </w:r>
                      <w:r w:rsidRPr="001A0A7C">
                        <w:rPr>
                          <w:rFonts w:ascii="微软雅黑" w:eastAsia="微软雅黑" w:hAnsi="微软雅黑" w:cs="Times New Roman"/>
                          <w:b/>
                          <w:bCs/>
                          <w:color w:val="607A9D"/>
                          <w:kern w:val="24"/>
                          <w:sz w:val="21"/>
                          <w:szCs w:val="21"/>
                        </w:rPr>
                        <w:t xml:space="preserve">贵州师范大学（本科） </w:t>
                      </w:r>
                      <w:r w:rsidRPr="001A0A7C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607A9D"/>
                          <w:kern w:val="24"/>
                          <w:sz w:val="21"/>
                          <w:szCs w:val="21"/>
                        </w:rPr>
                        <w:t xml:space="preserve">           </w:t>
                      </w:r>
                      <w:r w:rsidR="003D2AC9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607A9D"/>
                          <w:kern w:val="24"/>
                          <w:sz w:val="21"/>
                          <w:szCs w:val="21"/>
                        </w:rPr>
                        <w:t xml:space="preserve">  </w:t>
                      </w:r>
                      <w:r w:rsidRPr="001A0A7C">
                        <w:rPr>
                          <w:rFonts w:ascii="微软雅黑" w:eastAsia="微软雅黑" w:hAnsi="微软雅黑" w:cs="Times New Roman"/>
                          <w:b/>
                          <w:bCs/>
                          <w:color w:val="607A9D"/>
                          <w:kern w:val="24"/>
                          <w:sz w:val="21"/>
                          <w:szCs w:val="21"/>
                        </w:rPr>
                        <w:t>2022.09-2026.07</w:t>
                      </w:r>
                      <w:r w:rsidRPr="001A0A7C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607A9D"/>
                          <w:kern w:val="24"/>
                          <w:sz w:val="21"/>
                          <w:szCs w:val="21"/>
                        </w:rPr>
                        <w:t xml:space="preserve">                        </w:t>
                      </w:r>
                    </w:p>
                    <w:p w14:paraId="6BE0F26E" w14:textId="70741D30" w:rsidR="009011BE" w:rsidRDefault="00C9299C" w:rsidP="00DA65CB">
                      <w:pPr>
                        <w:pStyle w:val="a9"/>
                        <w:numPr>
                          <w:ilvl w:val="0"/>
                          <w:numId w:val="3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 w:rsidRPr="00DA65CB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主修课程：</w:t>
                      </w:r>
                      <w:r w:rsidR="00DA65CB" w:rsidRPr="00DA65CB"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数据可视化、</w:t>
                      </w:r>
                      <w:r w:rsidR="00DA65CB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数据分析、</w:t>
                      </w:r>
                      <w:r w:rsidR="00DA65CB" w:rsidRPr="00DA65CB"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计算机网络基础、数据库原理、大数据平台技术、信息检索与分析、操作系统原理、数据</w:t>
                      </w:r>
                      <w:r w:rsidR="00DA65CB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安全</w:t>
                      </w:r>
                      <w:r w:rsidR="00DA65CB" w:rsidRPr="00DA65CB"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、ETL 数据处理、程序设计基础、Linux 系统、统计学基础等等</w:t>
                      </w:r>
                    </w:p>
                  </w:txbxContent>
                </v:textbox>
              </v:rect>
            </w:pict>
          </mc:Fallback>
        </mc:AlternateContent>
      </w:r>
      <w:r w:rsidR="00144407">
        <w:rPr>
          <w:noProof/>
        </w:rPr>
        <mc:AlternateContent>
          <mc:Choice Requires="wpg">
            <w:drawing>
              <wp:anchor distT="0" distB="0" distL="114300" distR="114300" simplePos="0" relativeHeight="251625984" behindDoc="0" locked="0" layoutInCell="1" allowOverlap="1" wp14:anchorId="7600919F" wp14:editId="74D18EDC">
                <wp:simplePos x="0" y="0"/>
                <wp:positionH relativeFrom="column">
                  <wp:posOffset>-685800</wp:posOffset>
                </wp:positionH>
                <wp:positionV relativeFrom="paragraph">
                  <wp:posOffset>2170747</wp:posOffset>
                </wp:positionV>
                <wp:extent cx="6571615" cy="294640"/>
                <wp:effectExtent l="19050" t="19050" r="19685" b="2921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4" name="直接连接符 4"/>
                        <wps:cNvCnPr/>
                        <wps:spPr>
                          <a:xfrm rot="16200000">
                            <a:off x="7097" y="-438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6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2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27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73B94E0C" w14:textId="77777777" w:rsidR="009011BE" w:rsidRDefault="00C9299C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600919F" id="组合 11" o:spid="_x0000_s1034" style="position:absolute;left:0;text-align:left;margin-left:-54pt;margin-top:170.9pt;width:517.45pt;height:23.2pt;z-index:251625984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">
                <v:line id="直接连接符 4" o:spid="_x0000_s1035" style="position:absolute;rotation:-90;visibility:visible;mso-wrap-style:square" from="7097,-438" to="7097,8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" strokecolor="#d8d8d8 [2732]" strokeweight="1.5pt">
                  <v:stroke joinstyle="miter"/>
                </v:line>
                <v:group id="组合 6" o:spid="_x0000_s1036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oundrect id="矩形 17" o:spid="_x0000_s1037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" fillcolor="#607a9d" strokecolor="#f5f6fb" strokeweight="3pt"/>
                  <v:rect id="矩形 27" o:spid="_x0000_s1038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" filled="f" stroked="f" strokeweight="1pt">
                    <v:textbox>
                      <w:txbxContent>
                        <w:p w14:paraId="73B94E0C" w14:textId="77777777" w:rsidR="009011BE" w:rsidRDefault="00C9299C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教育背景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="00144407"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6254FB00" wp14:editId="6256D5F2">
                <wp:simplePos x="0" y="0"/>
                <wp:positionH relativeFrom="column">
                  <wp:posOffset>-404812</wp:posOffset>
                </wp:positionH>
                <wp:positionV relativeFrom="paragraph">
                  <wp:posOffset>1409700</wp:posOffset>
                </wp:positionV>
                <wp:extent cx="6405245" cy="814388"/>
                <wp:effectExtent l="0" t="0" r="0" b="508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5245" cy="81438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C985013" w14:textId="29E9224A" w:rsidR="00CF3574" w:rsidRPr="00CF3574" w:rsidRDefault="00CF3574" w:rsidP="00CF3574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CF3574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具备信息化项目设备运维实操经验，熟悉现场设备部署、故障排查与全流程交付逻辑；数据科学专业背景，掌握统计学分析方法，学习能力强，可快速掌握生产工艺与仪表设备相关知识。</w:t>
                            </w:r>
                            <w:r w:rsidRPr="00CF3574"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做事严谨负责，逻辑清晰，以结果为导向，执行力强；期望深耕贵州化工生产领域，长期稳定发展。</w:t>
                            </w:r>
                          </w:p>
                          <w:p w14:paraId="550BEB57" w14:textId="3A44C9F9" w:rsidR="00615024" w:rsidRPr="00615024" w:rsidRDefault="00CF3574" w:rsidP="00CF3574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360" w:lineRule="exact"/>
                              <w:textAlignment w:val="baseline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CF3574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做事严谨负责，逻辑清晰，以结果为导向，执行力强；贵阳本地生源，期望深耕贵州化工生产领域，长期稳定发展。</w:t>
                            </w:r>
                            <w:r w:rsidR="00615024" w:rsidRPr="00615024"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3DE2B1CE" w14:textId="455041C5" w:rsidR="009011BE" w:rsidRPr="000118F5" w:rsidRDefault="004A40DB" w:rsidP="00615024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4A40DB"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 xml:space="preserve"> </w:t>
                            </w:r>
                            <w:r w:rsidRPr="004A40DB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具有结果导向，对运维与技术支持方向有明确职业规划，愿意长期在领域深耕学习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54FB00" id="矩形 21" o:spid="_x0000_s1039" style="position:absolute;left:0;text-align:left;margin-left:-31.85pt;margin-top:111pt;width:504.35pt;height:64.1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" filled="f" stroked="f">
                <v:textbox>
                  <w:txbxContent>
                    <w:p w14:paraId="3C985013" w14:textId="29E9224A" w:rsidR="00CF3574" w:rsidRPr="00CF3574" w:rsidRDefault="00CF3574" w:rsidP="00CF3574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 w:rsidRPr="00CF3574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具备信息化项目设备运维实操经验，熟悉现场设备部署、故障排查与全流程交付逻辑；数据科学专业背景，掌握统计学分析方法，学习能力强，可快速掌握生产工艺与仪表设备相关知识。</w:t>
                      </w:r>
                      <w:r w:rsidRPr="00CF3574"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做事严谨负责，逻辑清晰，以结果为导向，执行力强；期望深耕贵州化工生产领域，长期稳定发展。</w:t>
                      </w:r>
                    </w:p>
                    <w:p w14:paraId="550BEB57" w14:textId="3A44C9F9" w:rsidR="00615024" w:rsidRPr="00615024" w:rsidRDefault="00CF3574" w:rsidP="00CF3574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360" w:lineRule="exact"/>
                        <w:textAlignment w:val="baseline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 w:rsidRPr="00CF3574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做事严谨负责，逻辑清晰，以结果为导向，执行力强；贵阳本地生源，期望深耕贵州化工生产领域，长期稳定发展。</w:t>
                      </w:r>
                      <w:r w:rsidR="00615024" w:rsidRPr="00615024">
                        <w:rPr>
                          <w:rFonts w:ascii="微软雅黑" w:eastAsia="微软雅黑" w:hAnsi="微软雅黑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。</w:t>
                      </w:r>
                    </w:p>
                    <w:p w14:paraId="3DE2B1CE" w14:textId="455041C5" w:rsidR="009011BE" w:rsidRPr="000118F5" w:rsidRDefault="004A40DB" w:rsidP="00615024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 w:rsidRPr="004A40DB"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 xml:space="preserve"> </w:t>
                      </w:r>
                      <w:r w:rsidRPr="004A40DB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具有结果导向，对运维与技术支持方向有明确职业规划，愿意长期在领域深耕学习</w:t>
                      </w:r>
                    </w:p>
                  </w:txbxContent>
                </v:textbox>
              </v:rect>
            </w:pict>
          </mc:Fallback>
        </mc:AlternateContent>
      </w:r>
      <w:r w:rsidR="00144407">
        <w:rPr>
          <w:noProof/>
        </w:rPr>
        <mc:AlternateContent>
          <mc:Choice Requires="wpg">
            <w:drawing>
              <wp:anchor distT="0" distB="0" distL="114300" distR="114300" simplePos="0" relativeHeight="251693568" behindDoc="0" locked="0" layoutInCell="1" allowOverlap="1" wp14:anchorId="415C38C2" wp14:editId="3A77C2E0">
                <wp:simplePos x="0" y="0"/>
                <wp:positionH relativeFrom="column">
                  <wp:posOffset>-687705</wp:posOffset>
                </wp:positionH>
                <wp:positionV relativeFrom="paragraph">
                  <wp:posOffset>1178877</wp:posOffset>
                </wp:positionV>
                <wp:extent cx="6571615" cy="294640"/>
                <wp:effectExtent l="19050" t="19050" r="19685" b="2921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41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42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43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44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25CA556D" w14:textId="77777777" w:rsidR="009011BE" w:rsidRDefault="00C9299C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5C38C2" id="组合 40" o:spid="_x0000_s1040" style="position:absolute;left:0;text-align:left;margin-left:-54.15pt;margin-top:92.8pt;width:517.45pt;height:23.2pt;z-index:251693568;mso-height-relative:margin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">
                <v:line id="直接连接符 4" o:spid="_x0000_s1041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" strokecolor="#d8d8d8 [2732]" strokeweight="1.5pt">
                  <v:stroke joinstyle="miter"/>
                </v:line>
                <v:group id="组合 6" o:spid="_x0000_s1042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roundrect id="矩形 17" o:spid="_x0000_s1043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" fillcolor="#607a9d" strokecolor="#f5f6fb" strokeweight="3pt"/>
                  <v:rect id="矩形 27" o:spid="_x0000_s1044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" filled="f" stroked="f" strokeweight="1pt">
                    <v:textbox>
                      <w:txbxContent>
                        <w:p w14:paraId="25CA556D" w14:textId="77777777" w:rsidR="009011BE" w:rsidRDefault="00C9299C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自我评价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="00A429EC">
        <w:rPr>
          <w:noProof/>
        </w:rPr>
        <mc:AlternateContent>
          <mc:Choice Requires="wps">
            <w:drawing>
              <wp:anchor distT="0" distB="0" distL="114300" distR="114300" simplePos="0" relativeHeight="251609600" behindDoc="1" locked="0" layoutInCell="1" allowOverlap="1" wp14:anchorId="4BC5B408" wp14:editId="5B4BF850">
                <wp:simplePos x="0" y="0"/>
                <wp:positionH relativeFrom="column">
                  <wp:posOffset>-504825</wp:posOffset>
                </wp:positionH>
                <wp:positionV relativeFrom="paragraph">
                  <wp:posOffset>66040</wp:posOffset>
                </wp:positionV>
                <wp:extent cx="4445" cy="9544050"/>
                <wp:effectExtent l="0" t="0" r="33655" b="1905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5" cy="95440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D40615" id="直接连接符 33" o:spid="_x0000_s1026" style="position:absolute;z-index:-25170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9.75pt,5.2pt" to="-39.4pt,75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" strokecolor="#d8d8d8 [2732]" strokeweight="1.5pt">
                <v:stroke joinstyle="miter"/>
              </v:line>
            </w:pict>
          </mc:Fallback>
        </mc:AlternateContent>
      </w:r>
      <w:r w:rsidR="009E5740">
        <w:rPr>
          <w:noProof/>
        </w:rPr>
        <w:drawing>
          <wp:anchor distT="0" distB="0" distL="114300" distR="114300" simplePos="0" relativeHeight="251806208" behindDoc="0" locked="0" layoutInCell="1" allowOverlap="1" wp14:anchorId="7F45BB3A" wp14:editId="4A30848B">
            <wp:simplePos x="0" y="0"/>
            <wp:positionH relativeFrom="column">
              <wp:posOffset>4305299</wp:posOffset>
            </wp:positionH>
            <wp:positionV relativeFrom="paragraph">
              <wp:posOffset>-390525</wp:posOffset>
            </wp:positionV>
            <wp:extent cx="1269621" cy="1642110"/>
            <wp:effectExtent l="0" t="0" r="6985" b="0"/>
            <wp:wrapNone/>
            <wp:docPr id="867859346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59346" name="图片 86785934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2136" cy="16453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4FD1">
        <w:rPr>
          <w:noProof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46BC01EB" wp14:editId="5DD5F3A3">
                <wp:simplePos x="0" y="0"/>
                <wp:positionH relativeFrom="column">
                  <wp:posOffset>-395287</wp:posOffset>
                </wp:positionH>
                <wp:positionV relativeFrom="paragraph">
                  <wp:posOffset>7362825</wp:posOffset>
                </wp:positionV>
                <wp:extent cx="6481762" cy="985838"/>
                <wp:effectExtent l="0" t="0" r="0" b="5080"/>
                <wp:wrapNone/>
                <wp:docPr id="807064191" name="矩形 807064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1762" cy="98583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376ED5D" w14:textId="6F568319" w:rsidR="00D04FD1" w:rsidRPr="00D04FD1" w:rsidRDefault="00D04FD1" w:rsidP="00D04FD1">
                            <w:pPr>
                              <w:pStyle w:val="aa"/>
                              <w:tabs>
                                <w:tab w:val="left" w:pos="3686"/>
                                <w:tab w:val="left" w:pos="7797"/>
                              </w:tabs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607A9D"/>
                                <w:kern w:val="24"/>
                                <w:szCs w:val="21"/>
                              </w:rPr>
                            </w:pPr>
                            <w:r w:rsidRPr="00D04FD1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607A9D"/>
                                <w:kern w:val="24"/>
                                <w:szCs w:val="21"/>
                              </w:rPr>
                              <w:t xml:space="preserve">干事                   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607A9D"/>
                                <w:kern w:val="24"/>
                                <w:szCs w:val="21"/>
                              </w:rPr>
                              <w:t xml:space="preserve">               </w:t>
                            </w:r>
                            <w:r w:rsidRPr="00D04FD1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607A9D"/>
                                <w:kern w:val="24"/>
                                <w:szCs w:val="21"/>
                              </w:rPr>
                              <w:t xml:space="preserve">院学生会                       </w:t>
                            </w:r>
                            <w:r w:rsidR="00EF72EC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607A9D"/>
                                <w:kern w:val="24"/>
                                <w:szCs w:val="21"/>
                              </w:rPr>
                              <w:t xml:space="preserve">   </w:t>
                            </w:r>
                            <w:r w:rsidRPr="00D04FD1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607A9D"/>
                                <w:kern w:val="24"/>
                                <w:szCs w:val="21"/>
                              </w:rPr>
                              <w:t xml:space="preserve"> 2022.10~2024.12</w:t>
                            </w:r>
                          </w:p>
                          <w:p w14:paraId="247CBB5D" w14:textId="77777777" w:rsidR="00D04FD1" w:rsidRPr="00D04FD1" w:rsidRDefault="00D04FD1" w:rsidP="00D04FD1">
                            <w:pPr>
                              <w:pStyle w:val="aa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686"/>
                                <w:tab w:val="left" w:pos="7797"/>
                              </w:tabs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D04FD1"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负责院校级活动策划与执行，协调多部门完成资源整合</w:t>
                            </w:r>
                            <w:r w:rsidRPr="00D04FD1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及</w:t>
                            </w:r>
                            <w:r w:rsidRPr="00D04FD1"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流程优化；</w:t>
                            </w:r>
                          </w:p>
                          <w:p w14:paraId="602CA990" w14:textId="77777777" w:rsidR="00D04FD1" w:rsidRPr="00D04FD1" w:rsidRDefault="00D04FD1" w:rsidP="00D04FD1">
                            <w:pPr>
                              <w:pStyle w:val="aa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686"/>
                                <w:tab w:val="left" w:pos="7797"/>
                              </w:tabs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D04FD1"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运用数据分析方法评估活动参与度与反馈，为策划提供量化依据，提升活动效果；</w:t>
                            </w:r>
                          </w:p>
                          <w:p w14:paraId="2C71DDCB" w14:textId="65433F47" w:rsidR="00D04FD1" w:rsidRPr="00D04FD1" w:rsidRDefault="00D04FD1" w:rsidP="00D04FD1">
                            <w:pPr>
                              <w:pStyle w:val="aa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686"/>
                                <w:tab w:val="left" w:pos="7797"/>
                              </w:tabs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D04FD1"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组织体育节、志愿活动等</w:t>
                            </w:r>
                            <w:r w:rsidR="00922FFF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10</w:t>
                            </w:r>
                            <w:r w:rsidR="009E7E8B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余场</w:t>
                            </w:r>
                            <w:r w:rsidRPr="00D04FD1"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校园项目，团队协作满意度达95%，提升组织协调与跨部门沟通能力。</w:t>
                            </w:r>
                          </w:p>
                          <w:p w14:paraId="2F3F1BE4" w14:textId="47F5F875" w:rsidR="00E9080A" w:rsidRPr="00D04FD1" w:rsidRDefault="00E9080A" w:rsidP="00E9080A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BC01EB" id="矩形 807064191" o:spid="_x0000_s1045" style="position:absolute;left:0;text-align:left;margin-left:-31.1pt;margin-top:579.75pt;width:510.35pt;height:77.65pt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" filled="f" stroked="f">
                <v:textbox>
                  <w:txbxContent>
                    <w:p w14:paraId="2376ED5D" w14:textId="6F568319" w:rsidR="00D04FD1" w:rsidRPr="00D04FD1" w:rsidRDefault="00D04FD1" w:rsidP="00D04FD1">
                      <w:pPr>
                        <w:pStyle w:val="aa"/>
                        <w:tabs>
                          <w:tab w:val="left" w:pos="3686"/>
                          <w:tab w:val="left" w:pos="7797"/>
                        </w:tabs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607A9D"/>
                          <w:kern w:val="24"/>
                          <w:szCs w:val="21"/>
                        </w:rPr>
                      </w:pPr>
                      <w:r w:rsidRPr="00D04FD1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607A9D"/>
                          <w:kern w:val="24"/>
                          <w:szCs w:val="21"/>
                        </w:rPr>
                        <w:t xml:space="preserve">干事                      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607A9D"/>
                          <w:kern w:val="24"/>
                          <w:szCs w:val="21"/>
                        </w:rPr>
                        <w:t xml:space="preserve">               </w:t>
                      </w:r>
                      <w:r w:rsidRPr="00D04FD1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607A9D"/>
                          <w:kern w:val="24"/>
                          <w:szCs w:val="21"/>
                        </w:rPr>
                        <w:t xml:space="preserve">院学生会                       </w:t>
                      </w:r>
                      <w:r w:rsidR="00EF72EC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607A9D"/>
                          <w:kern w:val="24"/>
                          <w:szCs w:val="21"/>
                        </w:rPr>
                        <w:t xml:space="preserve">   </w:t>
                      </w:r>
                      <w:r w:rsidRPr="00D04FD1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607A9D"/>
                          <w:kern w:val="24"/>
                          <w:szCs w:val="21"/>
                        </w:rPr>
                        <w:t xml:space="preserve"> 2022.10~2024.12</w:t>
                      </w:r>
                    </w:p>
                    <w:p w14:paraId="247CBB5D" w14:textId="77777777" w:rsidR="00D04FD1" w:rsidRPr="00D04FD1" w:rsidRDefault="00D04FD1" w:rsidP="00D04FD1">
                      <w:pPr>
                        <w:pStyle w:val="aa"/>
                        <w:numPr>
                          <w:ilvl w:val="0"/>
                          <w:numId w:val="7"/>
                        </w:numPr>
                        <w:tabs>
                          <w:tab w:val="left" w:pos="3686"/>
                          <w:tab w:val="left" w:pos="7797"/>
                        </w:tabs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 w:rsidRPr="00D04FD1">
                        <w:rPr>
                          <w:rFonts w:ascii="微软雅黑" w:eastAsia="微软雅黑" w:hAnsi="微软雅黑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负责院校级活动策划与执行，协调多部门完成资源整合</w:t>
                      </w:r>
                      <w:r w:rsidRPr="00D04FD1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及</w:t>
                      </w:r>
                      <w:r w:rsidRPr="00D04FD1">
                        <w:rPr>
                          <w:rFonts w:ascii="微软雅黑" w:eastAsia="微软雅黑" w:hAnsi="微软雅黑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流程优化；</w:t>
                      </w:r>
                    </w:p>
                    <w:p w14:paraId="602CA990" w14:textId="77777777" w:rsidR="00D04FD1" w:rsidRPr="00D04FD1" w:rsidRDefault="00D04FD1" w:rsidP="00D04FD1">
                      <w:pPr>
                        <w:pStyle w:val="aa"/>
                        <w:numPr>
                          <w:ilvl w:val="0"/>
                          <w:numId w:val="7"/>
                        </w:numPr>
                        <w:tabs>
                          <w:tab w:val="left" w:pos="3686"/>
                          <w:tab w:val="left" w:pos="7797"/>
                        </w:tabs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 w:rsidRPr="00D04FD1">
                        <w:rPr>
                          <w:rFonts w:ascii="微软雅黑" w:eastAsia="微软雅黑" w:hAnsi="微软雅黑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运用数据分析方法评估活动参与度与反馈，为策划提供量化依据，提升活动效果；</w:t>
                      </w:r>
                    </w:p>
                    <w:p w14:paraId="2C71DDCB" w14:textId="65433F47" w:rsidR="00D04FD1" w:rsidRPr="00D04FD1" w:rsidRDefault="00D04FD1" w:rsidP="00D04FD1">
                      <w:pPr>
                        <w:pStyle w:val="aa"/>
                        <w:numPr>
                          <w:ilvl w:val="0"/>
                          <w:numId w:val="7"/>
                        </w:numPr>
                        <w:tabs>
                          <w:tab w:val="left" w:pos="3686"/>
                          <w:tab w:val="left" w:pos="7797"/>
                        </w:tabs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 w:rsidRPr="00D04FD1">
                        <w:rPr>
                          <w:rFonts w:ascii="微软雅黑" w:eastAsia="微软雅黑" w:hAnsi="微软雅黑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组织体育节、志愿活动等</w:t>
                      </w:r>
                      <w:r w:rsidR="00922FFF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10</w:t>
                      </w:r>
                      <w:r w:rsidR="009E7E8B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余场</w:t>
                      </w:r>
                      <w:r w:rsidRPr="00D04FD1">
                        <w:rPr>
                          <w:rFonts w:ascii="微软雅黑" w:eastAsia="微软雅黑" w:hAnsi="微软雅黑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校园项目，团队协作满意度达95%，提升组织协调与跨部门沟通能力。</w:t>
                      </w:r>
                    </w:p>
                    <w:p w14:paraId="2F3F1BE4" w14:textId="47F5F875" w:rsidR="00E9080A" w:rsidRPr="00D04FD1" w:rsidRDefault="00E9080A" w:rsidP="00E9080A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04FD1">
        <w:rPr>
          <w:noProof/>
        </w:rPr>
        <mc:AlternateContent>
          <mc:Choice Requires="wpg">
            <w:drawing>
              <wp:anchor distT="0" distB="0" distL="114300" distR="114300" simplePos="0" relativeHeight="251704832" behindDoc="0" locked="0" layoutInCell="1" allowOverlap="1" wp14:anchorId="5C27B140" wp14:editId="16DD1475">
                <wp:simplePos x="0" y="0"/>
                <wp:positionH relativeFrom="column">
                  <wp:posOffset>-718820</wp:posOffset>
                </wp:positionH>
                <wp:positionV relativeFrom="paragraph">
                  <wp:posOffset>7057072</wp:posOffset>
                </wp:positionV>
                <wp:extent cx="6571615" cy="294640"/>
                <wp:effectExtent l="19050" t="19050" r="19685" b="29210"/>
                <wp:wrapNone/>
                <wp:docPr id="874603202" name="组合 874603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638847973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808036979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1656804577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1036266928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0E2279BC" w14:textId="521F0BDB" w:rsidR="003D2AC9" w:rsidRDefault="00E9080A" w:rsidP="003D2AC9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校园经历·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C27B140" id="组合 874603202" o:spid="_x0000_s1046" style="position:absolute;left:0;text-align:left;margin-left:-56.6pt;margin-top:555.65pt;width:517.45pt;height:23.2pt;z-index:251704832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">
                <v:line id="直接连接符 4" o:spid="_x0000_s1047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" strokecolor="#d8d8d8 [2732]" strokeweight="1.5pt">
                  <v:stroke joinstyle="miter"/>
                </v:line>
                <v:group id="组合 6" o:spid="_x0000_s1048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">
                  <v:roundrect id="矩形 17" o:spid="_x0000_s1049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" fillcolor="#607a9d" strokecolor="#f5f6fb" strokeweight="3pt"/>
                  <v:rect id="矩形 27" o:spid="_x0000_s1050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" filled="f" stroked="f" strokeweight="1pt">
                    <v:textbox>
                      <w:txbxContent>
                        <w:p w14:paraId="0E2279BC" w14:textId="521F0BDB" w:rsidR="003D2AC9" w:rsidRDefault="00E9080A" w:rsidP="003D2AC9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校园经历·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="003D2AC9">
        <w:rPr>
          <w:noProof/>
        </w:rPr>
        <mc:AlternateContent>
          <mc:Choice Requires="wpg">
            <w:drawing>
              <wp:anchor distT="0" distB="0" distL="114300" distR="114300" simplePos="0" relativeHeight="251628032" behindDoc="0" locked="0" layoutInCell="1" allowOverlap="1" wp14:anchorId="64DAB36E" wp14:editId="17EBA7DC">
                <wp:simplePos x="0" y="0"/>
                <wp:positionH relativeFrom="column">
                  <wp:posOffset>-687705</wp:posOffset>
                </wp:positionH>
                <wp:positionV relativeFrom="paragraph">
                  <wp:posOffset>8374697</wp:posOffset>
                </wp:positionV>
                <wp:extent cx="6571615" cy="294640"/>
                <wp:effectExtent l="19050" t="19050" r="19685" b="2921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36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37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38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39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281C3FC1" w14:textId="77777777" w:rsidR="009011BE" w:rsidRDefault="00C9299C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职业技能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4DAB36E" id="组合 35" o:spid="_x0000_s1051" style="position:absolute;left:0;text-align:left;margin-left:-54.15pt;margin-top:659.4pt;width:517.45pt;height:23.2pt;z-index:251628032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">
                <v:line id="直接连接符 4" o:spid="_x0000_s1052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" strokecolor="#d8d8d8 [2732]" strokeweight="1.5pt">
                  <v:stroke joinstyle="miter"/>
                </v:line>
                <v:group id="组合 6" o:spid="_x0000_s1053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oundrect id="矩形 17" o:spid="_x0000_s1054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" fillcolor="#607a9d" strokecolor="#f5f6fb" strokeweight="3pt"/>
                  <v:rect id="矩形 27" o:spid="_x0000_s1055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" filled="f" stroked="f" strokeweight="1pt">
                    <v:textbox>
                      <w:txbxContent>
                        <w:p w14:paraId="281C3FC1" w14:textId="77777777" w:rsidR="009011BE" w:rsidRDefault="00C9299C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职业技能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="003D2AC9"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0FB0FF49" wp14:editId="4DC00B0D">
                <wp:simplePos x="0" y="0"/>
                <wp:positionH relativeFrom="column">
                  <wp:posOffset>1618298</wp:posOffset>
                </wp:positionH>
                <wp:positionV relativeFrom="paragraph">
                  <wp:posOffset>-50165</wp:posOffset>
                </wp:positionV>
                <wp:extent cx="2278380" cy="1263015"/>
                <wp:effectExtent l="0" t="0" r="0" b="0"/>
                <wp:wrapNone/>
                <wp:docPr id="6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78380" cy="1263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78957FF1" w14:textId="64FADE1D" w:rsidR="009011BE" w:rsidRDefault="00C9299C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手机：  </w:t>
                            </w:r>
                            <w:r w:rsidR="0002687E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18146216736</w:t>
                            </w:r>
                          </w:p>
                          <w:p w14:paraId="1A5A3298" w14:textId="7FC13F22" w:rsidR="009011BE" w:rsidRDefault="00C9299C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邮箱：  </w:t>
                            </w:r>
                            <w:r w:rsidR="0002687E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318700559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@qq.com</w:t>
                            </w:r>
                          </w:p>
                          <w:p w14:paraId="1153B661" w14:textId="7983F4B3" w:rsidR="009011BE" w:rsidRDefault="00C9299C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微信：  </w:t>
                            </w:r>
                            <w:r w:rsidR="0002687E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W0614patient</w:t>
                            </w:r>
                          </w:p>
                          <w:p w14:paraId="538873D0" w14:textId="70268CFF" w:rsidR="009011BE" w:rsidRDefault="00C9299C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地址：  </w:t>
                            </w:r>
                            <w:r w:rsidR="0002687E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贵州省贵阳市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B0FF49" id="_x0000_s1056" style="position:absolute;left:0;text-align:left;margin-left:127.45pt;margin-top:-3.95pt;width:179.4pt;height:99.45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" filled="f" stroked="f">
                <v:textbox>
                  <w:txbxContent>
                    <w:p w14:paraId="78957FF1" w14:textId="64FADE1D" w:rsidR="009011BE" w:rsidRDefault="00C9299C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手机：  </w:t>
                      </w:r>
                      <w:r w:rsidR="0002687E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18146216736</w:t>
                      </w:r>
                    </w:p>
                    <w:p w14:paraId="1A5A3298" w14:textId="7FC13F22" w:rsidR="009011BE" w:rsidRDefault="00C9299C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邮箱：  </w:t>
                      </w:r>
                      <w:r w:rsidR="0002687E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318700559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@qq.com</w:t>
                      </w:r>
                    </w:p>
                    <w:p w14:paraId="1153B661" w14:textId="7983F4B3" w:rsidR="009011BE" w:rsidRDefault="00C9299C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微信：  </w:t>
                      </w:r>
                      <w:r w:rsidR="0002687E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W0614patient</w:t>
                      </w:r>
                    </w:p>
                    <w:p w14:paraId="538873D0" w14:textId="70268CFF" w:rsidR="009011BE" w:rsidRDefault="00C9299C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地址：  </w:t>
                      </w:r>
                      <w:r w:rsidR="0002687E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贵州省贵阳市</w:t>
                      </w:r>
                    </w:p>
                  </w:txbxContent>
                </v:textbox>
              </v:rect>
            </w:pict>
          </mc:Fallback>
        </mc:AlternateContent>
      </w:r>
      <w:r w:rsidR="003D2AC9">
        <w:rPr>
          <w:noProof/>
        </w:rPr>
        <mc:AlternateContent>
          <mc:Choice Requires="wps">
            <w:drawing>
              <wp:anchor distT="0" distB="0" distL="114300" distR="114300" simplePos="0" relativeHeight="251600384" behindDoc="0" locked="0" layoutInCell="1" allowOverlap="1" wp14:anchorId="0105B7E0" wp14:editId="4053E15C">
                <wp:simplePos x="0" y="0"/>
                <wp:positionH relativeFrom="column">
                  <wp:posOffset>-411480</wp:posOffset>
                </wp:positionH>
                <wp:positionV relativeFrom="paragraph">
                  <wp:posOffset>-59373</wp:posOffset>
                </wp:positionV>
                <wp:extent cx="2244725" cy="1263015"/>
                <wp:effectExtent l="0" t="0" r="0" b="0"/>
                <wp:wrapNone/>
                <wp:docPr id="2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44725" cy="1263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5FFD3B7" w14:textId="50946C66" w:rsidR="009011BE" w:rsidRDefault="00C9299C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姓    名：  </w:t>
                            </w:r>
                            <w:r w:rsidR="0002687E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魏文丰</w:t>
                            </w:r>
                          </w:p>
                          <w:p w14:paraId="3269E215" w14:textId="10DA44C9" w:rsidR="009011BE" w:rsidRDefault="00C9299C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年    龄：  2</w:t>
                            </w:r>
                            <w:r w:rsidR="0002687E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  <w:p w14:paraId="231307DD" w14:textId="77777777" w:rsidR="009011BE" w:rsidRDefault="00C9299C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学    历：  大学本科</w:t>
                            </w:r>
                          </w:p>
                          <w:p w14:paraId="2C2160A9" w14:textId="725F15B5" w:rsidR="009011BE" w:rsidRDefault="00D80BE7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学    校：  贵州师范大学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05B7E0" id="_x0000_s1057" style="position:absolute;left:0;text-align:left;margin-left:-32.4pt;margin-top:-4.7pt;width:176.75pt;height:99.45pt;z-index:25160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" filled="f" stroked="f">
                <v:textbox>
                  <w:txbxContent>
                    <w:p w14:paraId="35FFD3B7" w14:textId="50946C66" w:rsidR="009011BE" w:rsidRDefault="00C9299C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姓    名：  </w:t>
                      </w:r>
                      <w:r w:rsidR="0002687E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魏文丰</w:t>
                      </w:r>
                    </w:p>
                    <w:p w14:paraId="3269E215" w14:textId="10DA44C9" w:rsidR="009011BE" w:rsidRDefault="00C9299C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年    龄：  2</w:t>
                      </w:r>
                      <w:r w:rsidR="0002687E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4</w:t>
                      </w:r>
                    </w:p>
                    <w:p w14:paraId="231307DD" w14:textId="77777777" w:rsidR="009011BE" w:rsidRDefault="00C9299C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学    历：  大学本科</w:t>
                      </w:r>
                    </w:p>
                    <w:p w14:paraId="2C2160A9" w14:textId="725F15B5" w:rsidR="009011BE" w:rsidRDefault="00D80BE7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学    校：  贵州师范大学</w:t>
                      </w:r>
                    </w:p>
                  </w:txbxContent>
                </v:textbox>
              </v:rect>
            </w:pict>
          </mc:Fallback>
        </mc:AlternateContent>
      </w:r>
      <w:r w:rsidR="003D2AC9">
        <w:rPr>
          <w:noProof/>
        </w:rPr>
        <mc:AlternateContent>
          <mc:Choice Requires="wpg">
            <w:drawing>
              <wp:anchor distT="0" distB="0" distL="114300" distR="114300" simplePos="0" relativeHeight="251620864" behindDoc="0" locked="0" layoutInCell="1" allowOverlap="1" wp14:anchorId="37D40CAB" wp14:editId="0314409F">
                <wp:simplePos x="0" y="0"/>
                <wp:positionH relativeFrom="column">
                  <wp:posOffset>-687705</wp:posOffset>
                </wp:positionH>
                <wp:positionV relativeFrom="paragraph">
                  <wp:posOffset>-630238</wp:posOffset>
                </wp:positionV>
                <wp:extent cx="6571615" cy="294640"/>
                <wp:effectExtent l="19050" t="19050" r="19685" b="2921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58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59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60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61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268A72EE" w14:textId="77777777" w:rsidR="009011BE" w:rsidRDefault="00C9299C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基本信息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7D40CAB" id="组合 57" o:spid="_x0000_s1058" style="position:absolute;left:0;text-align:left;margin-left:-54.15pt;margin-top:-49.65pt;width:517.45pt;height:23.2pt;z-index:251620864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">
                <v:line id="直接连接符 4" o:spid="_x0000_s1059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" strokecolor="#d8d8d8 [2732]" strokeweight="1.5pt">
                  <v:stroke joinstyle="miter"/>
                </v:line>
                <v:group id="组合 6" o:spid="_x0000_s1060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<v:roundrect id="矩形 17" o:spid="_x0000_s1061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" fillcolor="#607a9d" strokecolor="#f5f6fb" strokeweight="3pt"/>
                  <v:rect id="矩形 27" o:spid="_x0000_s1062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" filled="f" stroked="f" strokeweight="1pt">
                    <v:textbox>
                      <w:txbxContent>
                        <w:p w14:paraId="268A72EE" w14:textId="77777777" w:rsidR="009011BE" w:rsidRDefault="00C9299C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基本信息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="001A0A7C">
        <w:rPr>
          <w:noProof/>
        </w:rPr>
        <mc:AlternateContent>
          <mc:Choice Requires="wps">
            <w:drawing>
              <wp:anchor distT="0" distB="0" distL="114300" distR="114300" simplePos="0" relativeHeight="251543040" behindDoc="0" locked="0" layoutInCell="1" allowOverlap="1" wp14:anchorId="034BEAC5" wp14:editId="08682B2D">
                <wp:simplePos x="0" y="0"/>
                <wp:positionH relativeFrom="column">
                  <wp:posOffset>-409575</wp:posOffset>
                </wp:positionH>
                <wp:positionV relativeFrom="paragraph">
                  <wp:posOffset>8682038</wp:posOffset>
                </wp:positionV>
                <wp:extent cx="6435725" cy="1014412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5725" cy="101441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DB5F664" w14:textId="3ACA32D8" w:rsidR="001A0A7C" w:rsidRPr="001A0A7C" w:rsidRDefault="001A0A7C" w:rsidP="001A0A7C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textAlignment w:val="baseline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1A0A7C"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掌握计算机网络原理，拥有安防系统设备部署、现场调试与故障排查实操经验，可独立保障系统稳定运行。</w:t>
                            </w:r>
                          </w:p>
                          <w:p w14:paraId="68BA1931" w14:textId="6D2D242B" w:rsidR="001A0A7C" w:rsidRPr="001A0A7C" w:rsidRDefault="001A0A7C" w:rsidP="001A0A7C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textAlignment w:val="baseline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1A0A7C"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具备数据分析与复盘能力，可基于运行数据输出分析报告，为效率提升提供数据支撑。</w:t>
                            </w:r>
                          </w:p>
                          <w:p w14:paraId="466555DA" w14:textId="79E158FD" w:rsidR="001A0A7C" w:rsidRPr="001A0A7C" w:rsidRDefault="001A0A7C" w:rsidP="001A0A7C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textAlignment w:val="baseline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1A0A7C"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熟练使用Word、Excel、PPT等办公软件，可独立完成项目文档、报告编制与</w:t>
                            </w:r>
                            <w:r w:rsidR="002745FF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过程</w:t>
                            </w:r>
                            <w:r w:rsidRPr="001A0A7C"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梳理工作。</w:t>
                            </w:r>
                          </w:p>
                          <w:p w14:paraId="7CFA3DFF" w14:textId="53736FFB" w:rsidR="005F0EA3" w:rsidRPr="005F0EA3" w:rsidRDefault="001A0A7C" w:rsidP="005F0EA3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1A0A7C"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持有大学英语四级、全国计算机二级</w:t>
                            </w:r>
                            <w:r w:rsidR="00F12E3F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、NIIT技能</w:t>
                            </w:r>
                            <w:r w:rsidRPr="001A0A7C"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证书</w:t>
                            </w:r>
                            <w:r w:rsidR="00C013CD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、</w:t>
                            </w:r>
                            <w:r w:rsidR="009B1644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丙等奖学金</w:t>
                            </w:r>
                            <w:r w:rsidR="005F0EA3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、单项活动奖</w:t>
                            </w:r>
                            <w:r w:rsidR="00C013CD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、驾驶证等。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4BEAC5" id="矩形 19" o:spid="_x0000_s1063" style="position:absolute;left:0;text-align:left;margin-left:-32.25pt;margin-top:683.65pt;width:506.75pt;height:79.85pt;z-index:251543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" filled="f" stroked="f">
                <v:textbox>
                  <w:txbxContent>
                    <w:p w14:paraId="1DB5F664" w14:textId="3ACA32D8" w:rsidR="001A0A7C" w:rsidRPr="001A0A7C" w:rsidRDefault="001A0A7C" w:rsidP="001A0A7C">
                      <w:pPr>
                        <w:pStyle w:val="a9"/>
                        <w:numPr>
                          <w:ilvl w:val="0"/>
                          <w:numId w:val="5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textAlignment w:val="baseline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 w:rsidRPr="001A0A7C">
                        <w:rPr>
                          <w:rFonts w:ascii="微软雅黑" w:eastAsia="微软雅黑" w:hAnsi="微软雅黑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掌握计算机网络原理，拥有安防系统设备部署、现场调试与故障排查实操经验，可独立保障系统稳定运行。</w:t>
                      </w:r>
                    </w:p>
                    <w:p w14:paraId="68BA1931" w14:textId="6D2D242B" w:rsidR="001A0A7C" w:rsidRPr="001A0A7C" w:rsidRDefault="001A0A7C" w:rsidP="001A0A7C">
                      <w:pPr>
                        <w:pStyle w:val="a9"/>
                        <w:numPr>
                          <w:ilvl w:val="0"/>
                          <w:numId w:val="5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textAlignment w:val="baseline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 w:rsidRPr="001A0A7C">
                        <w:rPr>
                          <w:rFonts w:ascii="微软雅黑" w:eastAsia="微软雅黑" w:hAnsi="微软雅黑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具备数据分析与复盘能力，可基于运行数据输出分析报告，为效率提升提供数据支撑。</w:t>
                      </w:r>
                    </w:p>
                    <w:p w14:paraId="466555DA" w14:textId="79E158FD" w:rsidR="001A0A7C" w:rsidRPr="001A0A7C" w:rsidRDefault="001A0A7C" w:rsidP="001A0A7C">
                      <w:pPr>
                        <w:pStyle w:val="a9"/>
                        <w:numPr>
                          <w:ilvl w:val="0"/>
                          <w:numId w:val="5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textAlignment w:val="baseline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 w:rsidRPr="001A0A7C">
                        <w:rPr>
                          <w:rFonts w:ascii="微软雅黑" w:eastAsia="微软雅黑" w:hAnsi="微软雅黑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熟练使用Word、Excel、PPT等办公软件，可独立完成项目文档、报告编制与</w:t>
                      </w:r>
                      <w:r w:rsidR="002745FF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过程</w:t>
                      </w:r>
                      <w:r w:rsidRPr="001A0A7C">
                        <w:rPr>
                          <w:rFonts w:ascii="微软雅黑" w:eastAsia="微软雅黑" w:hAnsi="微软雅黑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梳理工作。</w:t>
                      </w:r>
                    </w:p>
                    <w:p w14:paraId="7CFA3DFF" w14:textId="53736FFB" w:rsidR="005F0EA3" w:rsidRPr="005F0EA3" w:rsidRDefault="001A0A7C" w:rsidP="005F0EA3">
                      <w:pPr>
                        <w:pStyle w:val="a9"/>
                        <w:numPr>
                          <w:ilvl w:val="0"/>
                          <w:numId w:val="5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 w:rsidRPr="001A0A7C"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持有大学英语四级、全国计算机二级</w:t>
                      </w:r>
                      <w:r w:rsidR="00F12E3F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、NIIT技能</w:t>
                      </w:r>
                      <w:r w:rsidRPr="001A0A7C"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证书</w:t>
                      </w:r>
                      <w:r w:rsidR="00C013CD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、</w:t>
                      </w:r>
                      <w:r w:rsidR="009B1644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丙等奖学金</w:t>
                      </w:r>
                      <w:r w:rsidR="005F0EA3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、单项活动奖</w:t>
                      </w:r>
                      <w:r w:rsidR="00C013CD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、驾驶证等。</w:t>
                      </w:r>
                    </w:p>
                  </w:txbxContent>
                </v:textbox>
              </v:rect>
            </w:pict>
          </mc:Fallback>
        </mc:AlternateContent>
      </w:r>
    </w:p>
    <w:sectPr w:rsidR="009011BE"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B98C5" w14:textId="77777777" w:rsidR="00021A27" w:rsidRDefault="00021A27" w:rsidP="003D2AC9">
      <w:r>
        <w:separator/>
      </w:r>
    </w:p>
  </w:endnote>
  <w:endnote w:type="continuationSeparator" w:id="0">
    <w:p w14:paraId="6221EA86" w14:textId="77777777" w:rsidR="00021A27" w:rsidRDefault="00021A27" w:rsidP="003D2A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5B75A" w14:textId="77777777" w:rsidR="00021A27" w:rsidRDefault="00021A27" w:rsidP="003D2AC9">
      <w:r>
        <w:separator/>
      </w:r>
    </w:p>
  </w:footnote>
  <w:footnote w:type="continuationSeparator" w:id="0">
    <w:p w14:paraId="5CDF70DC" w14:textId="77777777" w:rsidR="00021A27" w:rsidRDefault="00021A27" w:rsidP="003D2A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14F36"/>
    <w:multiLevelType w:val="hybridMultilevel"/>
    <w:tmpl w:val="1D7680E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1AB0166"/>
    <w:multiLevelType w:val="hybridMultilevel"/>
    <w:tmpl w:val="94506E2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57A09515"/>
    <w:multiLevelType w:val="singleLevel"/>
    <w:tmpl w:val="57A09515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595A5554"/>
    <w:multiLevelType w:val="singleLevel"/>
    <w:tmpl w:val="595A5554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595A56A1"/>
    <w:multiLevelType w:val="singleLevel"/>
    <w:tmpl w:val="595A56A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595A5B80"/>
    <w:multiLevelType w:val="singleLevel"/>
    <w:tmpl w:val="595A5B8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725A43B9"/>
    <w:multiLevelType w:val="hybridMultilevel"/>
    <w:tmpl w:val="84344394"/>
    <w:lvl w:ilvl="0" w:tplc="595A56A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86220262">
    <w:abstractNumId w:val="5"/>
  </w:num>
  <w:num w:numId="2" w16cid:durableId="162745310">
    <w:abstractNumId w:val="4"/>
  </w:num>
  <w:num w:numId="3" w16cid:durableId="16781707">
    <w:abstractNumId w:val="3"/>
  </w:num>
  <w:num w:numId="4" w16cid:durableId="1598975628">
    <w:abstractNumId w:val="1"/>
  </w:num>
  <w:num w:numId="5" w16cid:durableId="1350792175">
    <w:abstractNumId w:val="6"/>
  </w:num>
  <w:num w:numId="6" w16cid:durableId="133452505">
    <w:abstractNumId w:val="2"/>
  </w:num>
  <w:num w:numId="7" w16cid:durableId="749694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attachedTemplate r:id="rId1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TkyZWMzNjgyN2FhM2ZkMmYyYWZhNzU1ZGY2N2M4NmIifQ=="/>
  </w:docVars>
  <w:rsids>
    <w:rsidRoot w:val="606C21AA"/>
    <w:rsid w:val="000118F5"/>
    <w:rsid w:val="00021A27"/>
    <w:rsid w:val="0002687E"/>
    <w:rsid w:val="0003490D"/>
    <w:rsid w:val="00064ED1"/>
    <w:rsid w:val="000A610C"/>
    <w:rsid w:val="000C233C"/>
    <w:rsid w:val="000C2DA0"/>
    <w:rsid w:val="00144407"/>
    <w:rsid w:val="001A0A7C"/>
    <w:rsid w:val="001E3984"/>
    <w:rsid w:val="001F1B3C"/>
    <w:rsid w:val="0023610B"/>
    <w:rsid w:val="0024222A"/>
    <w:rsid w:val="002745FF"/>
    <w:rsid w:val="002F4CE5"/>
    <w:rsid w:val="00375144"/>
    <w:rsid w:val="00394704"/>
    <w:rsid w:val="003968AB"/>
    <w:rsid w:val="003A4250"/>
    <w:rsid w:val="003A550E"/>
    <w:rsid w:val="003D2AC9"/>
    <w:rsid w:val="003E5CF4"/>
    <w:rsid w:val="004A40DB"/>
    <w:rsid w:val="0052110B"/>
    <w:rsid w:val="00570391"/>
    <w:rsid w:val="005F0EA3"/>
    <w:rsid w:val="00615024"/>
    <w:rsid w:val="006462BB"/>
    <w:rsid w:val="006F11CC"/>
    <w:rsid w:val="00710D57"/>
    <w:rsid w:val="0074058E"/>
    <w:rsid w:val="00775E66"/>
    <w:rsid w:val="00784E34"/>
    <w:rsid w:val="008A1891"/>
    <w:rsid w:val="008B6BD4"/>
    <w:rsid w:val="008C1E56"/>
    <w:rsid w:val="008D3A2C"/>
    <w:rsid w:val="008D635E"/>
    <w:rsid w:val="009011BE"/>
    <w:rsid w:val="0091490B"/>
    <w:rsid w:val="00922FFF"/>
    <w:rsid w:val="00931EE2"/>
    <w:rsid w:val="0096016B"/>
    <w:rsid w:val="00963D59"/>
    <w:rsid w:val="009A7AB0"/>
    <w:rsid w:val="009B1644"/>
    <w:rsid w:val="009C2327"/>
    <w:rsid w:val="009E5740"/>
    <w:rsid w:val="009E7E8B"/>
    <w:rsid w:val="00A429EC"/>
    <w:rsid w:val="00A45395"/>
    <w:rsid w:val="00A8472F"/>
    <w:rsid w:val="00AC034D"/>
    <w:rsid w:val="00AE0230"/>
    <w:rsid w:val="00AF5B3D"/>
    <w:rsid w:val="00B028A9"/>
    <w:rsid w:val="00B5365B"/>
    <w:rsid w:val="00B54D18"/>
    <w:rsid w:val="00C013CD"/>
    <w:rsid w:val="00C25F89"/>
    <w:rsid w:val="00C36D90"/>
    <w:rsid w:val="00C9299C"/>
    <w:rsid w:val="00CA1953"/>
    <w:rsid w:val="00CD37D6"/>
    <w:rsid w:val="00CF3574"/>
    <w:rsid w:val="00D04FD1"/>
    <w:rsid w:val="00D254C9"/>
    <w:rsid w:val="00D7020B"/>
    <w:rsid w:val="00D80BE7"/>
    <w:rsid w:val="00D85ECB"/>
    <w:rsid w:val="00DA65CB"/>
    <w:rsid w:val="00DB40E9"/>
    <w:rsid w:val="00DD38F3"/>
    <w:rsid w:val="00E9080A"/>
    <w:rsid w:val="00EF72EC"/>
    <w:rsid w:val="00F12E3F"/>
    <w:rsid w:val="00F66DA6"/>
    <w:rsid w:val="00FB52AF"/>
    <w:rsid w:val="03B701BF"/>
    <w:rsid w:val="040C152C"/>
    <w:rsid w:val="08C06DC6"/>
    <w:rsid w:val="0E4675B8"/>
    <w:rsid w:val="0E6A52AF"/>
    <w:rsid w:val="137B4336"/>
    <w:rsid w:val="15314CCD"/>
    <w:rsid w:val="156E2939"/>
    <w:rsid w:val="1622425A"/>
    <w:rsid w:val="1A9D4D06"/>
    <w:rsid w:val="1DCE2A7B"/>
    <w:rsid w:val="23270C6D"/>
    <w:rsid w:val="25603F39"/>
    <w:rsid w:val="2749705A"/>
    <w:rsid w:val="2DEC7260"/>
    <w:rsid w:val="3FF15949"/>
    <w:rsid w:val="48F87A44"/>
    <w:rsid w:val="49440B9D"/>
    <w:rsid w:val="52345C67"/>
    <w:rsid w:val="56D935D1"/>
    <w:rsid w:val="597A6A67"/>
    <w:rsid w:val="5AEE0DCD"/>
    <w:rsid w:val="606C21AA"/>
    <w:rsid w:val="61506B07"/>
    <w:rsid w:val="670B3B5B"/>
    <w:rsid w:val="76C11661"/>
    <w:rsid w:val="779B6CBA"/>
    <w:rsid w:val="77B111E8"/>
    <w:rsid w:val="77E81E48"/>
    <w:rsid w:val="78E800EB"/>
    <w:rsid w:val="7C360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BFC9E3E"/>
  <w15:docId w15:val="{22CA6B45-697D-4827-905F-0D710C2D2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34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D04FD1"/>
    <w:pPr>
      <w:ind w:firstLineChars="200" w:firstLine="420"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31616;&#33268;&#31616;&#21382;&#27714;&#32844;&#31616;&#21382;&#24212;&#23626;&#29983;&#31616;&#21382;&#26368;&#26032;&#31616;&#21382;&#21019;&#24847;&#31616;&#21382;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简历-简致简历求职简历应届生简历最新简历创意简历</Template>
  <TotalTime>132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文丰 魏</cp:lastModifiedBy>
  <cp:revision>58</cp:revision>
  <cp:lastPrinted>2026-07-16T04:24:00Z</cp:lastPrinted>
  <dcterms:created xsi:type="dcterms:W3CDTF">2017-07-02T12:17:00Z</dcterms:created>
  <dcterms:modified xsi:type="dcterms:W3CDTF">2026-07-16T04:24:00Z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F5BD5BD6A4984DC98568FA3149AEDAE5_13</vt:lpwstr>
  </property>
</Properties>
</file>